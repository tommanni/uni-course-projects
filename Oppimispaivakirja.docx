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82B1D" w14:textId="604A7427" w:rsidR="00467AB9" w:rsidRPr="00BC2888" w:rsidRDefault="00921F64" w:rsidP="000A08A1">
      <w:pPr>
        <w:pStyle w:val="CoverAuthor"/>
      </w:pPr>
      <w:r>
        <w:t>Tomi Manninen</w:t>
      </w:r>
    </w:p>
    <w:p w14:paraId="724B99C9" w14:textId="05F51206" w:rsidR="000A08A1" w:rsidRPr="00BC2888" w:rsidRDefault="00921F64" w:rsidP="000A08A1">
      <w:pPr>
        <w:pStyle w:val="CoverSubtitle"/>
      </w:pPr>
      <w:r>
        <w:t>Oppimispäiväkirja</w:t>
      </w:r>
    </w:p>
    <w:p w14:paraId="5957A2D6" w14:textId="77777777" w:rsidR="005F4613" w:rsidRPr="00BC2888" w:rsidRDefault="005F4613" w:rsidP="000A08A1">
      <w:pPr>
        <w:pStyle w:val="CoverSubtitle"/>
      </w:pPr>
    </w:p>
    <w:p w14:paraId="120EDE76" w14:textId="77777777" w:rsidR="000A08A1" w:rsidRPr="00BC2888" w:rsidRDefault="000A08A1" w:rsidP="001255D6">
      <w:pPr>
        <w:pStyle w:val="CoverBodytext"/>
      </w:pPr>
    </w:p>
    <w:p w14:paraId="5F790BDD" w14:textId="77777777" w:rsidR="000A08A1" w:rsidRPr="00BC2888" w:rsidRDefault="000A08A1" w:rsidP="001255D6">
      <w:pPr>
        <w:pStyle w:val="CoverBodytext"/>
      </w:pPr>
    </w:p>
    <w:p w14:paraId="41C90390" w14:textId="77777777" w:rsidR="000A08A1" w:rsidRPr="00BC2888" w:rsidRDefault="000A08A1" w:rsidP="001255D6">
      <w:pPr>
        <w:pStyle w:val="CoverBodytext"/>
      </w:pPr>
    </w:p>
    <w:p w14:paraId="579A82D4" w14:textId="77777777" w:rsidR="000A08A1" w:rsidRPr="00BC2888" w:rsidRDefault="000A08A1" w:rsidP="001255D6">
      <w:pPr>
        <w:pStyle w:val="CoverBodytext"/>
      </w:pPr>
    </w:p>
    <w:p w14:paraId="5D99DED9" w14:textId="77777777" w:rsidR="000A08A1" w:rsidRPr="00BC2888" w:rsidRDefault="000A08A1" w:rsidP="001255D6">
      <w:pPr>
        <w:pStyle w:val="CoverBodytext"/>
      </w:pPr>
    </w:p>
    <w:p w14:paraId="730710E2" w14:textId="77777777" w:rsidR="000A08A1" w:rsidRPr="00BC2888" w:rsidRDefault="000A08A1" w:rsidP="001255D6">
      <w:pPr>
        <w:pStyle w:val="CoverBodytext"/>
      </w:pPr>
    </w:p>
    <w:p w14:paraId="711F9713" w14:textId="77777777" w:rsidR="000A08A1" w:rsidRDefault="000A08A1" w:rsidP="001255D6">
      <w:pPr>
        <w:pStyle w:val="CoverBodytext"/>
      </w:pPr>
    </w:p>
    <w:p w14:paraId="63F3A02C" w14:textId="77777777" w:rsidR="00321E75" w:rsidRDefault="00321E75" w:rsidP="001255D6">
      <w:pPr>
        <w:pStyle w:val="CoverBodytext"/>
      </w:pPr>
    </w:p>
    <w:p w14:paraId="1454A3F6" w14:textId="77777777" w:rsidR="00321E75" w:rsidRDefault="00321E75" w:rsidP="001255D6">
      <w:pPr>
        <w:pStyle w:val="CoverBodytext"/>
      </w:pPr>
    </w:p>
    <w:p w14:paraId="0E22BE08" w14:textId="5EC2C0FC" w:rsidR="00321E75" w:rsidRDefault="00321E75" w:rsidP="001255D6">
      <w:pPr>
        <w:pStyle w:val="CoverBodytext"/>
      </w:pPr>
    </w:p>
    <w:p w14:paraId="65E0EC15" w14:textId="77777777" w:rsidR="00321E75" w:rsidRDefault="00321E75" w:rsidP="001255D6">
      <w:pPr>
        <w:pStyle w:val="CoverBodytext"/>
      </w:pPr>
    </w:p>
    <w:p w14:paraId="00CDBDCB" w14:textId="77777777" w:rsidR="00321E75" w:rsidRDefault="00321E75" w:rsidP="001255D6">
      <w:pPr>
        <w:pStyle w:val="CoverBodytext"/>
      </w:pPr>
    </w:p>
    <w:p w14:paraId="6FF6D841" w14:textId="77777777" w:rsidR="00321E75" w:rsidRDefault="00321E75" w:rsidP="001255D6">
      <w:pPr>
        <w:pStyle w:val="CoverBodytext"/>
      </w:pPr>
    </w:p>
    <w:p w14:paraId="6BD328B4" w14:textId="77777777" w:rsidR="00321E75" w:rsidRDefault="00321E75" w:rsidP="001255D6">
      <w:pPr>
        <w:pStyle w:val="CoverBodytext"/>
      </w:pPr>
    </w:p>
    <w:p w14:paraId="1ECD66C5" w14:textId="77777777" w:rsidR="00321E75" w:rsidRDefault="00321E75" w:rsidP="001255D6">
      <w:pPr>
        <w:pStyle w:val="CoverBodytext"/>
      </w:pPr>
    </w:p>
    <w:p w14:paraId="48EC6444" w14:textId="77777777" w:rsidR="00321E75" w:rsidRDefault="00321E75" w:rsidP="001255D6">
      <w:pPr>
        <w:pStyle w:val="CoverBodytext"/>
      </w:pPr>
    </w:p>
    <w:p w14:paraId="2FCF503B" w14:textId="77777777" w:rsidR="00321E75" w:rsidRDefault="00321E75" w:rsidP="001255D6">
      <w:pPr>
        <w:pStyle w:val="CoverBodytext"/>
      </w:pPr>
    </w:p>
    <w:p w14:paraId="3F45C4DF" w14:textId="77777777" w:rsidR="00321E75" w:rsidRDefault="00321E75" w:rsidP="001255D6">
      <w:pPr>
        <w:pStyle w:val="CoverBodytext"/>
      </w:pPr>
    </w:p>
    <w:p w14:paraId="729E65E4" w14:textId="77777777" w:rsidR="00321E75" w:rsidRDefault="00321E75" w:rsidP="001255D6">
      <w:pPr>
        <w:pStyle w:val="CoverBodytext"/>
      </w:pPr>
    </w:p>
    <w:p w14:paraId="41B7D596" w14:textId="77777777" w:rsidR="00321E75" w:rsidRDefault="00321E75" w:rsidP="001255D6">
      <w:pPr>
        <w:pStyle w:val="CoverBodytext"/>
      </w:pPr>
    </w:p>
    <w:p w14:paraId="4489BBC6" w14:textId="77777777" w:rsidR="00321E75" w:rsidRDefault="00321E75" w:rsidP="001255D6">
      <w:pPr>
        <w:pStyle w:val="CoverBodytext"/>
      </w:pPr>
    </w:p>
    <w:p w14:paraId="72F5846D" w14:textId="77777777" w:rsidR="00321E75" w:rsidRDefault="00321E75" w:rsidP="001255D6">
      <w:pPr>
        <w:pStyle w:val="CoverBodytext"/>
      </w:pPr>
    </w:p>
    <w:p w14:paraId="4FE64035" w14:textId="5F8AEE2E" w:rsidR="00321E75" w:rsidRDefault="00321E75" w:rsidP="001255D6">
      <w:pPr>
        <w:pStyle w:val="CoverBodytext"/>
      </w:pPr>
    </w:p>
    <w:p w14:paraId="4F3A1FC6" w14:textId="77777777" w:rsidR="00321E75" w:rsidRDefault="00321E75" w:rsidP="001255D6">
      <w:pPr>
        <w:pStyle w:val="CoverBodytext"/>
      </w:pPr>
    </w:p>
    <w:p w14:paraId="03E1C5B3" w14:textId="77777777" w:rsidR="00321E75" w:rsidRDefault="00321E75" w:rsidP="001255D6">
      <w:pPr>
        <w:pStyle w:val="CoverBodytext"/>
      </w:pPr>
    </w:p>
    <w:p w14:paraId="076A248B" w14:textId="77777777" w:rsidR="00321E75" w:rsidRDefault="00321E75" w:rsidP="001255D6">
      <w:pPr>
        <w:pStyle w:val="CoverBodytext"/>
      </w:pPr>
    </w:p>
    <w:p w14:paraId="0E08AB09" w14:textId="77777777" w:rsidR="000A08A1" w:rsidRPr="00BC2888" w:rsidRDefault="000A08A1" w:rsidP="001255D6">
      <w:pPr>
        <w:pStyle w:val="CoverBodytext"/>
      </w:pPr>
    </w:p>
    <w:p w14:paraId="7D963722" w14:textId="77777777" w:rsidR="00CA05FF" w:rsidRPr="006C643B" w:rsidRDefault="00DC674C" w:rsidP="006C643B">
      <w:pPr>
        <w:pStyle w:val="CoverBodytext"/>
      </w:pPr>
      <w:r w:rsidRPr="006C643B">
        <w:t xml:space="preserve">Informaatioteknologian ja viestinnän </w:t>
      </w:r>
      <w:r w:rsidR="00CA05FF" w:rsidRPr="006C643B">
        <w:t>tiedekunta</w:t>
      </w:r>
    </w:p>
    <w:p w14:paraId="06CDFC68" w14:textId="1D81886E" w:rsidR="00CA05FF" w:rsidRPr="00BC2888" w:rsidRDefault="000A08A1" w:rsidP="000A08A1">
      <w:pPr>
        <w:pStyle w:val="CoverBodytext"/>
      </w:pPr>
      <w:r w:rsidRPr="00BC2888">
        <w:t xml:space="preserve"> </w:t>
      </w:r>
      <w:r w:rsidR="00921F64">
        <w:t>Mobiiliohjelmointi -kurssin oppimispäiväkirja</w:t>
      </w:r>
    </w:p>
    <w:p w14:paraId="2758C85F" w14:textId="07406002" w:rsidR="00F0268F" w:rsidRPr="00BC2888" w:rsidRDefault="00921F64" w:rsidP="001255D6">
      <w:pPr>
        <w:pStyle w:val="CoverBodytext"/>
        <w:sectPr w:rsidR="00F0268F" w:rsidRPr="00BC2888" w:rsidSect="00E14592">
          <w:headerReference w:type="default" r:id="rId8"/>
          <w:headerReference w:type="first" r:id="rId9"/>
          <w:pgSz w:w="11906" w:h="16838" w:code="9"/>
          <w:pgMar w:top="1701" w:right="1701" w:bottom="1134" w:left="1701" w:header="709" w:footer="709" w:gutter="0"/>
          <w:cols w:space="708"/>
          <w:titlePg/>
          <w:docGrid w:linePitch="360"/>
        </w:sectPr>
      </w:pPr>
      <w:r>
        <w:t>Helmikuu</w:t>
      </w:r>
      <w:r w:rsidR="0085012B" w:rsidRPr="00BC2888">
        <w:t xml:space="preserve"> 20</w:t>
      </w:r>
      <w:r>
        <w:t>2</w:t>
      </w:r>
    </w:p>
    <w:p w14:paraId="5BBA0F9A" w14:textId="64AD8283" w:rsidR="00E66724" w:rsidRPr="00BC2888" w:rsidRDefault="008A36B7" w:rsidP="00CE59DF">
      <w:pPr>
        <w:pStyle w:val="AbstractText1"/>
        <w:rPr>
          <w:noProof/>
        </w:rPr>
      </w:pPr>
      <w:r w:rsidRPr="00BC2888">
        <w:lastRenderedPageBreak/>
        <w:fldChar w:fldCharType="begin"/>
      </w:r>
      <w:r w:rsidRPr="00BC2888">
        <w:instrText xml:space="preserve"> TOC \o "1-3" \p " " \h \z \u </w:instrText>
      </w:r>
      <w:r w:rsidRPr="00BC2888">
        <w:fldChar w:fldCharType="separate"/>
      </w:r>
    </w:p>
    <w:p w14:paraId="0BF55DB7" w14:textId="77777777" w:rsidR="002715D5" w:rsidRPr="005501C8" w:rsidRDefault="002715D5" w:rsidP="00AA0A31">
      <w:pPr>
        <w:pStyle w:val="Otsikko1"/>
        <w:numPr>
          <w:ilvl w:val="0"/>
          <w:numId w:val="0"/>
        </w:numPr>
        <w:rPr>
          <w:rStyle w:val="Hyperlinkki"/>
          <w:i w:val="0"/>
          <w:noProof/>
          <w:sz w:val="36"/>
          <w:szCs w:val="36"/>
        </w:rPr>
      </w:pPr>
      <w:r w:rsidRPr="005501C8">
        <w:rPr>
          <w:rStyle w:val="Hyperlinkki"/>
          <w:i w:val="0"/>
          <w:noProof/>
          <w:sz w:val="36"/>
          <w:szCs w:val="36"/>
        </w:rPr>
        <w:t>Sisällys</w:t>
      </w:r>
    </w:p>
    <w:p w14:paraId="5F18F5FE" w14:textId="5E0BA90E" w:rsidR="00E66724" w:rsidRPr="00BC2888" w:rsidRDefault="00000000" w:rsidP="00AA0A31">
      <w:pPr>
        <w:pStyle w:val="Sisluet1"/>
        <w:rPr>
          <w:rStyle w:val="Hyperlinkki"/>
        </w:rPr>
      </w:pPr>
      <w:hyperlink w:anchor="_Toc534589074" w:history="1">
        <w:r w:rsidR="00E66724" w:rsidRPr="00BC2888">
          <w:rPr>
            <w:rStyle w:val="Hyperlinkki"/>
            <w:i w:val="0"/>
            <w:color w:val="auto"/>
            <w:sz w:val="24"/>
          </w:rPr>
          <w:t>1</w:t>
        </w:r>
        <w:r w:rsidR="00E66724" w:rsidRPr="00BC2888">
          <w:rPr>
            <w:rStyle w:val="Hyperlinkki"/>
          </w:rPr>
          <w:tab/>
        </w:r>
        <w:r w:rsidR="00921F64">
          <w:rPr>
            <w:rStyle w:val="Hyperlinkki"/>
          </w:rPr>
          <w:t>Mitä olen tehnyt kurssin eteen</w:t>
        </w:r>
        <w:r w:rsidR="00E66724" w:rsidRPr="00BC2888">
          <w:rPr>
            <w:rStyle w:val="Hyperlinkki"/>
            <w:webHidden/>
          </w:rPr>
          <w:t xml:space="preserve"> </w:t>
        </w:r>
        <w:r w:rsidR="00E66724" w:rsidRPr="00BC2888">
          <w:rPr>
            <w:rStyle w:val="Hyperlinkki"/>
            <w:webHidden/>
          </w:rPr>
          <w:tab/>
        </w:r>
        <w:r w:rsidR="009627AF">
          <w:rPr>
            <w:rStyle w:val="Hyperlinkki"/>
            <w:webHidden/>
          </w:rPr>
          <w:t>1</w:t>
        </w:r>
      </w:hyperlink>
    </w:p>
    <w:p w14:paraId="5BA1FA2C" w14:textId="00050F42" w:rsidR="00E66724" w:rsidRPr="00BC2888" w:rsidRDefault="00000000" w:rsidP="00AA0A31">
      <w:pPr>
        <w:pStyle w:val="Sisluet1"/>
        <w:rPr>
          <w:rFonts w:asciiTheme="minorHAnsi" w:eastAsiaTheme="minorEastAsia" w:hAnsiTheme="minorHAnsi"/>
          <w:szCs w:val="22"/>
          <w:lang w:eastAsia="ko-KR"/>
        </w:rPr>
      </w:pPr>
      <w:hyperlink w:anchor="_Toc534589075" w:history="1">
        <w:r w:rsidR="00E66724" w:rsidRPr="00BC2888">
          <w:rPr>
            <w:rStyle w:val="Hyperlinkki"/>
          </w:rPr>
          <w:t>2</w:t>
        </w:r>
        <w:r w:rsidR="00E66724" w:rsidRPr="00BC2888">
          <w:rPr>
            <w:rFonts w:asciiTheme="minorHAnsi" w:eastAsiaTheme="minorEastAsia" w:hAnsiTheme="minorHAnsi"/>
            <w:szCs w:val="22"/>
            <w:lang w:eastAsia="ko-KR"/>
          </w:rPr>
          <w:tab/>
        </w:r>
        <w:r w:rsidR="00921F64">
          <w:rPr>
            <w:rFonts w:asciiTheme="minorHAnsi" w:eastAsiaTheme="minorEastAsia" w:hAnsiTheme="minorHAnsi"/>
            <w:szCs w:val="22"/>
            <w:lang w:eastAsia="ko-KR"/>
          </w:rPr>
          <w:t>Käyttämäni AI -työkalut</w:t>
        </w:r>
        <w:r w:rsidR="00E66724" w:rsidRPr="00BC2888">
          <w:rPr>
            <w:webHidden/>
          </w:rPr>
          <w:tab/>
        </w:r>
        <w:r w:rsidR="009627AF">
          <w:rPr>
            <w:webHidden/>
          </w:rPr>
          <w:t>1</w:t>
        </w:r>
      </w:hyperlink>
    </w:p>
    <w:p w14:paraId="70074F36" w14:textId="60D51F97" w:rsidR="00E66724" w:rsidRPr="00BC2888" w:rsidRDefault="00000000" w:rsidP="00AA0A31">
      <w:pPr>
        <w:pStyle w:val="Sisluet1"/>
        <w:rPr>
          <w:rFonts w:asciiTheme="minorHAnsi" w:eastAsiaTheme="minorEastAsia" w:hAnsiTheme="minorHAnsi"/>
          <w:szCs w:val="22"/>
          <w:lang w:eastAsia="ko-KR"/>
        </w:rPr>
      </w:pPr>
      <w:hyperlink w:anchor="_Toc534589076" w:history="1">
        <w:r w:rsidR="00E66724" w:rsidRPr="00BC2888">
          <w:rPr>
            <w:rStyle w:val="Hyperlinkki"/>
          </w:rPr>
          <w:t>3</w:t>
        </w:r>
        <w:r w:rsidR="00E66724" w:rsidRPr="00BC2888">
          <w:rPr>
            <w:rFonts w:asciiTheme="minorHAnsi" w:eastAsiaTheme="minorEastAsia" w:hAnsiTheme="minorHAnsi"/>
            <w:szCs w:val="22"/>
            <w:lang w:eastAsia="ko-KR"/>
          </w:rPr>
          <w:tab/>
        </w:r>
        <w:r w:rsidR="00921F64">
          <w:rPr>
            <w:rFonts w:asciiTheme="minorHAnsi" w:eastAsiaTheme="minorEastAsia" w:hAnsiTheme="minorHAnsi"/>
            <w:szCs w:val="22"/>
            <w:lang w:eastAsia="ko-KR"/>
          </w:rPr>
          <w:t>Ajankäytön dokumentointi</w:t>
        </w:r>
        <w:r w:rsidR="00E66724" w:rsidRPr="00BC2888">
          <w:rPr>
            <w:webHidden/>
          </w:rPr>
          <w:tab/>
        </w:r>
        <w:r w:rsidR="009627AF">
          <w:rPr>
            <w:webHidden/>
          </w:rPr>
          <w:t>2</w:t>
        </w:r>
      </w:hyperlink>
    </w:p>
    <w:p w14:paraId="6376B3AA" w14:textId="423E1A2D" w:rsidR="00E66724" w:rsidRPr="00BC2888" w:rsidRDefault="00000000" w:rsidP="00AA0A31">
      <w:pPr>
        <w:pStyle w:val="Sisluet1"/>
        <w:rPr>
          <w:rFonts w:asciiTheme="minorHAnsi" w:eastAsiaTheme="minorEastAsia" w:hAnsiTheme="minorHAnsi"/>
          <w:szCs w:val="22"/>
          <w:lang w:eastAsia="ko-KR"/>
        </w:rPr>
      </w:pPr>
      <w:hyperlink w:anchor="_Toc534589077" w:history="1">
        <w:r w:rsidR="00E66724" w:rsidRPr="00BC2888">
          <w:rPr>
            <w:rStyle w:val="Hyperlinkki"/>
          </w:rPr>
          <w:t>4</w:t>
        </w:r>
        <w:r w:rsidR="00E66724" w:rsidRPr="00BC2888">
          <w:rPr>
            <w:rFonts w:asciiTheme="minorHAnsi" w:eastAsiaTheme="minorEastAsia" w:hAnsiTheme="minorHAnsi"/>
            <w:szCs w:val="22"/>
            <w:lang w:eastAsia="ko-KR"/>
          </w:rPr>
          <w:tab/>
        </w:r>
        <w:r w:rsidR="00921F64">
          <w:rPr>
            <w:rStyle w:val="Hyperlinkki"/>
          </w:rPr>
          <w:t>Harjoitustehtävän dokumentointi</w:t>
        </w:r>
        <w:r w:rsidR="00E66724" w:rsidRPr="00BC2888">
          <w:rPr>
            <w:webHidden/>
          </w:rPr>
          <w:tab/>
        </w:r>
        <w:r w:rsidR="009627AF">
          <w:rPr>
            <w:webHidden/>
          </w:rPr>
          <w:t>3</w:t>
        </w:r>
      </w:hyperlink>
    </w:p>
    <w:p w14:paraId="5BD77412" w14:textId="010ACC02" w:rsidR="00E66724" w:rsidRPr="00BC2888" w:rsidRDefault="00000000" w:rsidP="00AA0A31">
      <w:pPr>
        <w:pStyle w:val="Sisluet1"/>
        <w:rPr>
          <w:rFonts w:asciiTheme="minorHAnsi" w:eastAsiaTheme="minorEastAsia" w:hAnsiTheme="minorHAnsi"/>
          <w:szCs w:val="22"/>
          <w:lang w:eastAsia="ko-KR"/>
        </w:rPr>
      </w:pPr>
      <w:hyperlink w:anchor="_Toc534589078" w:history="1">
        <w:r w:rsidR="00E66724" w:rsidRPr="00BC2888">
          <w:rPr>
            <w:rStyle w:val="Hyperlinkki"/>
          </w:rPr>
          <w:t>5</w:t>
        </w:r>
        <w:r w:rsidR="00E66724" w:rsidRPr="00BC2888">
          <w:rPr>
            <w:rFonts w:asciiTheme="minorHAnsi" w:eastAsiaTheme="minorEastAsia" w:hAnsiTheme="minorHAnsi"/>
            <w:szCs w:val="22"/>
            <w:lang w:eastAsia="ko-KR"/>
          </w:rPr>
          <w:tab/>
        </w:r>
        <w:r w:rsidR="00921F64">
          <w:rPr>
            <w:rFonts w:asciiTheme="minorHAnsi" w:eastAsiaTheme="minorEastAsia" w:hAnsiTheme="minorHAnsi"/>
            <w:szCs w:val="22"/>
            <w:lang w:eastAsia="ko-KR"/>
          </w:rPr>
          <w:t>Käyttämäni verkkoaineistot</w:t>
        </w:r>
        <w:r w:rsidR="00E66724" w:rsidRPr="00BC2888">
          <w:rPr>
            <w:webHidden/>
          </w:rPr>
          <w:tab/>
        </w:r>
        <w:r w:rsidR="009627AF">
          <w:rPr>
            <w:webHidden/>
          </w:rPr>
          <w:t>5</w:t>
        </w:r>
      </w:hyperlink>
    </w:p>
    <w:p w14:paraId="738CC548" w14:textId="2FAE2078" w:rsidR="00E66724" w:rsidRPr="00BC2888" w:rsidRDefault="00000000" w:rsidP="00AA0A31">
      <w:pPr>
        <w:pStyle w:val="Sisluet1"/>
        <w:rPr>
          <w:rFonts w:asciiTheme="minorHAnsi" w:eastAsiaTheme="minorEastAsia" w:hAnsiTheme="minorHAnsi"/>
          <w:szCs w:val="22"/>
          <w:lang w:eastAsia="ko-KR"/>
        </w:rPr>
      </w:pPr>
      <w:hyperlink w:anchor="_Toc534589079" w:history="1">
        <w:r w:rsidR="00E66724" w:rsidRPr="00BC2888">
          <w:rPr>
            <w:rStyle w:val="Hyperlinkki"/>
          </w:rPr>
          <w:t>6</w:t>
        </w:r>
        <w:r w:rsidR="00E66724" w:rsidRPr="00BC2888">
          <w:rPr>
            <w:rFonts w:asciiTheme="minorHAnsi" w:eastAsiaTheme="minorEastAsia" w:hAnsiTheme="minorHAnsi"/>
            <w:szCs w:val="22"/>
            <w:lang w:eastAsia="ko-KR"/>
          </w:rPr>
          <w:tab/>
        </w:r>
        <w:r w:rsidR="00921F64">
          <w:rPr>
            <w:rFonts w:asciiTheme="minorHAnsi" w:eastAsiaTheme="minorEastAsia" w:hAnsiTheme="minorHAnsi"/>
            <w:szCs w:val="22"/>
            <w:lang w:eastAsia="ko-KR"/>
          </w:rPr>
          <w:t>Harjoitustyön dokumentointi</w:t>
        </w:r>
        <w:r w:rsidR="00E66724" w:rsidRPr="00BC2888">
          <w:rPr>
            <w:webHidden/>
          </w:rPr>
          <w:tab/>
        </w:r>
        <w:r w:rsidR="009627AF">
          <w:rPr>
            <w:webHidden/>
          </w:rPr>
          <w:t>7</w:t>
        </w:r>
      </w:hyperlink>
    </w:p>
    <w:p w14:paraId="5FCEA462" w14:textId="4E86AA03" w:rsidR="00E66724" w:rsidRPr="00BC2888" w:rsidRDefault="00000000" w:rsidP="00AA0A31">
      <w:pPr>
        <w:pStyle w:val="Sisluet1"/>
        <w:rPr>
          <w:rFonts w:asciiTheme="minorHAnsi" w:eastAsiaTheme="minorEastAsia" w:hAnsiTheme="minorHAnsi"/>
          <w:szCs w:val="22"/>
          <w:lang w:eastAsia="ko-KR"/>
        </w:rPr>
      </w:pPr>
      <w:hyperlink w:anchor="_Toc534589085" w:history="1">
        <w:r w:rsidR="00E66724" w:rsidRPr="00BC2888">
          <w:rPr>
            <w:rStyle w:val="Hyperlinkki"/>
          </w:rPr>
          <w:t>7</w:t>
        </w:r>
        <w:r w:rsidR="00E66724" w:rsidRPr="00BC2888">
          <w:rPr>
            <w:rFonts w:asciiTheme="minorHAnsi" w:eastAsiaTheme="minorEastAsia" w:hAnsiTheme="minorHAnsi"/>
            <w:szCs w:val="22"/>
            <w:lang w:eastAsia="ko-KR"/>
          </w:rPr>
          <w:tab/>
        </w:r>
        <w:r w:rsidR="00921F64">
          <w:rPr>
            <w:rFonts w:asciiTheme="minorHAnsi" w:eastAsiaTheme="minorEastAsia" w:hAnsiTheme="minorHAnsi"/>
            <w:szCs w:val="22"/>
            <w:lang w:eastAsia="ko-KR"/>
          </w:rPr>
          <w:t xml:space="preserve">Lähdeluettelo </w:t>
        </w:r>
        <w:r w:rsidR="00E66724" w:rsidRPr="00BC2888">
          <w:rPr>
            <w:webHidden/>
          </w:rPr>
          <w:tab/>
        </w:r>
        <w:r w:rsidR="009627AF">
          <w:rPr>
            <w:webHidden/>
          </w:rPr>
          <w:t>10</w:t>
        </w:r>
      </w:hyperlink>
    </w:p>
    <w:p w14:paraId="32FE7804" w14:textId="77777777" w:rsidR="00A64AC5" w:rsidRPr="00BC2888" w:rsidRDefault="008A36B7" w:rsidP="00CE59DF">
      <w:pPr>
        <w:pStyle w:val="AbstractText1"/>
        <w:sectPr w:rsidR="00A64AC5" w:rsidRPr="00BC2888" w:rsidSect="00E14592">
          <w:headerReference w:type="default" r:id="rId10"/>
          <w:pgSz w:w="11906" w:h="16838" w:code="9"/>
          <w:pgMar w:top="1701" w:right="1701" w:bottom="1134" w:left="1701" w:header="709" w:footer="709" w:gutter="0"/>
          <w:pgNumType w:fmt="lowerRoman" w:start="1"/>
          <w:cols w:space="708"/>
          <w:docGrid w:linePitch="360"/>
        </w:sectPr>
      </w:pPr>
      <w:r w:rsidRPr="00BC2888">
        <w:fldChar w:fldCharType="end"/>
      </w:r>
      <w:bookmarkStart w:id="0" w:name="_Toc534585542"/>
      <w:bookmarkStart w:id="1" w:name="_Toc534589074"/>
    </w:p>
    <w:bookmarkEnd w:id="0"/>
    <w:bookmarkEnd w:id="1"/>
    <w:p w14:paraId="425E4A4E" w14:textId="77777777" w:rsidR="00921F64" w:rsidRPr="005501C8" w:rsidRDefault="00921F64" w:rsidP="00921F64">
      <w:pPr>
        <w:pStyle w:val="Otsikko1"/>
        <w:rPr>
          <w:sz w:val="36"/>
          <w:szCs w:val="36"/>
        </w:rPr>
      </w:pPr>
      <w:r w:rsidRPr="005501C8">
        <w:rPr>
          <w:sz w:val="36"/>
          <w:szCs w:val="36"/>
        </w:rPr>
        <w:lastRenderedPageBreak/>
        <w:t xml:space="preserve">Mitä olen tehnyt kurssin eteen </w:t>
      </w:r>
    </w:p>
    <w:p w14:paraId="097D3C61" w14:textId="2A9767EA" w:rsidR="00921F64" w:rsidRDefault="00921F64" w:rsidP="00921F64"/>
    <w:p w14:paraId="2DCE6E0B" w14:textId="495CFD6B" w:rsidR="00D76C6C" w:rsidRDefault="00D76C6C" w:rsidP="00D76C6C">
      <w:pPr>
        <w:pStyle w:val="Luettelokappale"/>
        <w:numPr>
          <w:ilvl w:val="0"/>
          <w:numId w:val="36"/>
        </w:numPr>
      </w:pPr>
      <w:r>
        <w:t xml:space="preserve">31.1.2024 Katsoin </w:t>
      </w:r>
      <w:r w:rsidR="00934B4F">
        <w:t>luennot 0 ja 1</w:t>
      </w:r>
      <w:r>
        <w:t>, tein GIT -</w:t>
      </w:r>
      <w:proofErr w:type="spellStart"/>
      <w:r>
        <w:t>etärepositorion</w:t>
      </w:r>
      <w:proofErr w:type="spellEnd"/>
      <w:r w:rsidR="00934B4F">
        <w:t xml:space="preserve"> johon </w:t>
      </w:r>
      <w:r>
        <w:t>lisäsin oppimispäiväkirja pohjan ja tein harjoituksen 1.</w:t>
      </w:r>
      <w:r w:rsidR="00E7193D">
        <w:t xml:space="preserve"> Asensin Android Studion.</w:t>
      </w:r>
      <w:r w:rsidR="00BF1664">
        <w:t xml:space="preserve"> Aikaa meni noin 4 tuntia.</w:t>
      </w:r>
    </w:p>
    <w:p w14:paraId="2F4E18F6" w14:textId="6AD05EBA" w:rsidR="000337C4" w:rsidRDefault="000337C4" w:rsidP="00D76C6C">
      <w:pPr>
        <w:pStyle w:val="Luettelokappale"/>
        <w:numPr>
          <w:ilvl w:val="0"/>
          <w:numId w:val="36"/>
        </w:numPr>
      </w:pPr>
      <w:r>
        <w:t xml:space="preserve">1.2.2024 Tein harjoituksen 3. </w:t>
      </w:r>
      <w:r w:rsidR="00BF02F5">
        <w:t xml:space="preserve">Aloitin etsimään hyviä resursseja </w:t>
      </w:r>
      <w:proofErr w:type="spellStart"/>
      <w:r w:rsidR="00BF02F5">
        <w:t>Kotlinin</w:t>
      </w:r>
      <w:proofErr w:type="spellEnd"/>
      <w:r w:rsidR="00BF02F5">
        <w:t xml:space="preserve"> ja Android kehityksen oppimiseen. </w:t>
      </w:r>
      <w:r w:rsidR="0030640A">
        <w:t xml:space="preserve">Tähän mennessä olen päätynyt </w:t>
      </w:r>
      <w:proofErr w:type="spellStart"/>
      <w:r w:rsidR="0030640A">
        <w:t>Philipp</w:t>
      </w:r>
      <w:proofErr w:type="spellEnd"/>
      <w:r w:rsidR="0030640A">
        <w:t xml:space="preserve"> </w:t>
      </w:r>
      <w:proofErr w:type="spellStart"/>
      <w:r w:rsidR="0030640A">
        <w:t>Lacknerin</w:t>
      </w:r>
      <w:proofErr w:type="spellEnd"/>
      <w:r w:rsidR="0030640A">
        <w:t xml:space="preserve"> YouTube kanavaan (</w:t>
      </w:r>
      <w:r w:rsidR="0030640A" w:rsidRPr="0030640A">
        <w:t>https://www.youtube.com/@PhilippLackner</w:t>
      </w:r>
      <w:r w:rsidR="0030640A">
        <w:t xml:space="preserve">) ja </w:t>
      </w:r>
      <w:proofErr w:type="spellStart"/>
      <w:r w:rsidR="0030640A">
        <w:t>Kotlinin</w:t>
      </w:r>
      <w:proofErr w:type="spellEnd"/>
      <w:r w:rsidR="0030640A">
        <w:t xml:space="preserve"> viralliseen dokumentaatioon (</w:t>
      </w:r>
      <w:hyperlink r:id="rId11" w:history="1">
        <w:r w:rsidR="00626BD8" w:rsidRPr="00E00454">
          <w:rPr>
            <w:rStyle w:val="Hyperlinkki"/>
            <w:sz w:val="24"/>
          </w:rPr>
          <w:t>https://kotlinlang.org/docs/home.html</w:t>
        </w:r>
      </w:hyperlink>
      <w:r w:rsidR="0030640A">
        <w:t>).</w:t>
      </w:r>
      <w:r w:rsidR="00626BD8">
        <w:t xml:space="preserve"> Tutustuin </w:t>
      </w:r>
      <w:proofErr w:type="spellStart"/>
      <w:r w:rsidR="00626BD8">
        <w:t>Kotlin</w:t>
      </w:r>
      <w:proofErr w:type="spellEnd"/>
      <w:r w:rsidR="00626BD8">
        <w:t xml:space="preserve"> kieleen. Aikaa meni noin 3 tuntia.</w:t>
      </w:r>
    </w:p>
    <w:p w14:paraId="77476841" w14:textId="4C331E58" w:rsidR="00EA2DDF" w:rsidRDefault="00EA2DDF" w:rsidP="00D76C6C">
      <w:pPr>
        <w:pStyle w:val="Luettelokappale"/>
        <w:numPr>
          <w:ilvl w:val="0"/>
          <w:numId w:val="36"/>
        </w:numPr>
      </w:pPr>
      <w:r>
        <w:t xml:space="preserve">2.2.2024 Tutustuin </w:t>
      </w:r>
      <w:proofErr w:type="spellStart"/>
      <w:r>
        <w:t>Kotlin</w:t>
      </w:r>
      <w:proofErr w:type="spellEnd"/>
      <w:r>
        <w:t xml:space="preserve"> kieleen aiemmin mainitsemieni YouTube -kanavan ja </w:t>
      </w:r>
      <w:proofErr w:type="spellStart"/>
      <w:r>
        <w:t>Kotlinin</w:t>
      </w:r>
      <w:proofErr w:type="spellEnd"/>
      <w:r>
        <w:t xml:space="preserve"> dokumentaation avulla. Harjoittelin myös itse koodin kirjoittamista. Aikaa meni noin 4 tuntia.</w:t>
      </w:r>
    </w:p>
    <w:p w14:paraId="027F618B" w14:textId="751C079F" w:rsidR="005C23A0" w:rsidRDefault="005C23A0" w:rsidP="00D76C6C">
      <w:pPr>
        <w:pStyle w:val="Luettelokappale"/>
        <w:numPr>
          <w:ilvl w:val="0"/>
          <w:numId w:val="36"/>
        </w:numPr>
      </w:pPr>
      <w:r>
        <w:t xml:space="preserve">3.2.2024 Viimeistelin </w:t>
      </w:r>
      <w:proofErr w:type="spellStart"/>
      <w:r>
        <w:t>Kotlinin</w:t>
      </w:r>
      <w:proofErr w:type="spellEnd"/>
      <w:r>
        <w:t xml:space="preserve"> perusteisiin tutustumisen aiemmin mainitsemani YouTube kanavan avulla ja tutustuin hieman aiheeseen </w:t>
      </w:r>
      <w:proofErr w:type="spellStart"/>
      <w:r w:rsidRPr="005C23A0">
        <w:rPr>
          <w:i/>
          <w:iCs/>
        </w:rPr>
        <w:t>Concurrency</w:t>
      </w:r>
      <w:proofErr w:type="spellEnd"/>
      <w:r>
        <w:t>. Aikaa meni noin 2 tuntia.</w:t>
      </w:r>
    </w:p>
    <w:p w14:paraId="26B1E37F" w14:textId="25284BCE" w:rsidR="00563C21" w:rsidRDefault="00563C21" w:rsidP="00D76C6C">
      <w:pPr>
        <w:pStyle w:val="Luettelokappale"/>
        <w:numPr>
          <w:ilvl w:val="0"/>
          <w:numId w:val="36"/>
        </w:numPr>
      </w:pPr>
      <w:r w:rsidRPr="00563C21">
        <w:t xml:space="preserve">5.2.2024 Aloin suorittamaan </w:t>
      </w:r>
      <w:r w:rsidRPr="00563C21">
        <w:rPr>
          <w:i/>
          <w:iCs/>
        </w:rPr>
        <w:t xml:space="preserve">Android Basics </w:t>
      </w:r>
      <w:proofErr w:type="spellStart"/>
      <w:r w:rsidRPr="00563C21">
        <w:rPr>
          <w:i/>
          <w:iCs/>
        </w:rPr>
        <w:t>with</w:t>
      </w:r>
      <w:proofErr w:type="spellEnd"/>
      <w:r w:rsidRPr="00563C21">
        <w:rPr>
          <w:i/>
          <w:iCs/>
        </w:rPr>
        <w:t xml:space="preserve"> </w:t>
      </w:r>
      <w:proofErr w:type="spellStart"/>
      <w:r w:rsidRPr="00563C21">
        <w:rPr>
          <w:i/>
          <w:iCs/>
        </w:rPr>
        <w:t>Compose</w:t>
      </w:r>
      <w:proofErr w:type="spellEnd"/>
      <w:r w:rsidRPr="00563C21">
        <w:rPr>
          <w:i/>
          <w:iCs/>
        </w:rPr>
        <w:t xml:space="preserve"> </w:t>
      </w:r>
      <w:r w:rsidRPr="00563C21">
        <w:t>-kurssia (</w:t>
      </w:r>
      <w:hyperlink r:id="rId12" w:history="1">
        <w:r w:rsidRPr="00563C21">
          <w:rPr>
            <w:rStyle w:val="Hyperlinkki"/>
            <w:sz w:val="24"/>
          </w:rPr>
          <w:t>https://developer.android.com/courses/android-basics-compose/course</w:t>
        </w:r>
      </w:hyperlink>
      <w:r w:rsidRPr="00563C21">
        <w:t>) Ai</w:t>
      </w:r>
      <w:r>
        <w:t>kaa meni noin 4 tuntia.</w:t>
      </w:r>
    </w:p>
    <w:p w14:paraId="4D434D29" w14:textId="7DF24FEE" w:rsidR="00867B2A" w:rsidRDefault="00867B2A" w:rsidP="00D76C6C">
      <w:pPr>
        <w:pStyle w:val="Luettelokappale"/>
        <w:numPr>
          <w:ilvl w:val="0"/>
          <w:numId w:val="36"/>
        </w:numPr>
      </w:pPr>
      <w:r>
        <w:t>6.2.2024 Suoritin edellä mainitsemaani Android -kurssia. Aikaa meni noin 3 tuntia</w:t>
      </w:r>
    </w:p>
    <w:p w14:paraId="0439FC98" w14:textId="29B2589C" w:rsidR="00023E9C" w:rsidRDefault="00636D29" w:rsidP="00C159E0">
      <w:pPr>
        <w:pStyle w:val="Luettelokappale"/>
        <w:numPr>
          <w:ilvl w:val="0"/>
          <w:numId w:val="36"/>
        </w:numPr>
      </w:pPr>
      <w:r>
        <w:t>7.2.2024 Suoritin Android -kurssia ja aloitin harjoituksen 4. Aikaa meni noin 5 tuntia.</w:t>
      </w:r>
    </w:p>
    <w:p w14:paraId="7CFC6945" w14:textId="3449C21D" w:rsidR="00C159E0" w:rsidRDefault="00C159E0" w:rsidP="00D76C6C">
      <w:pPr>
        <w:pStyle w:val="Luettelokappale"/>
        <w:numPr>
          <w:ilvl w:val="0"/>
          <w:numId w:val="36"/>
        </w:numPr>
      </w:pPr>
      <w:r>
        <w:t>8-11.2.2024 Jatkoin Android -kurssin suorittamista. Aikaa meni noin 3 tuntia.</w:t>
      </w:r>
    </w:p>
    <w:p w14:paraId="686AD0CB" w14:textId="4AA71DC9" w:rsidR="00FF2542" w:rsidRDefault="00FF2542" w:rsidP="00D76C6C">
      <w:pPr>
        <w:pStyle w:val="Luettelokappale"/>
        <w:numPr>
          <w:ilvl w:val="0"/>
          <w:numId w:val="36"/>
        </w:numPr>
      </w:pPr>
      <w:r>
        <w:t>12.2.2024 Jatkoin Android -kurssin suorittamista ja aloitin tehtävät 4-5 uudestaan. Aikaa meni noin 4 tuntia.</w:t>
      </w:r>
    </w:p>
    <w:p w14:paraId="6FC1FAD4" w14:textId="0D9ABE4A" w:rsidR="000E22B1" w:rsidRDefault="000E22B1" w:rsidP="00D76C6C">
      <w:pPr>
        <w:pStyle w:val="Luettelokappale"/>
        <w:numPr>
          <w:ilvl w:val="0"/>
          <w:numId w:val="36"/>
        </w:numPr>
      </w:pPr>
      <w:r>
        <w:t>13.2.2024 Viimeistelin tehtävät 4-5 ja suoritin Android -kurssia. Aikaa meni noin 4 tuntia.</w:t>
      </w:r>
    </w:p>
    <w:p w14:paraId="30FF2C2D" w14:textId="7857DD47" w:rsidR="00D32ECF" w:rsidRDefault="00D32ECF" w:rsidP="00D76C6C">
      <w:pPr>
        <w:pStyle w:val="Luettelokappale"/>
        <w:numPr>
          <w:ilvl w:val="0"/>
          <w:numId w:val="36"/>
        </w:numPr>
      </w:pPr>
      <w:r>
        <w:t>14.2.2024 Suoritin Android -kurssia. Aikaa meni noin 3 tuntia.</w:t>
      </w:r>
    </w:p>
    <w:p w14:paraId="317FF736" w14:textId="1E23F946" w:rsidR="00D32ECF" w:rsidRDefault="00D32ECF" w:rsidP="00D76C6C">
      <w:pPr>
        <w:pStyle w:val="Luettelokappale"/>
        <w:numPr>
          <w:ilvl w:val="0"/>
          <w:numId w:val="36"/>
        </w:numPr>
      </w:pPr>
      <w:r>
        <w:t>15.2.2024 Suoritin Android -kurssia. Aikaa meni noin 3 tuntia.</w:t>
      </w:r>
    </w:p>
    <w:p w14:paraId="68393420" w14:textId="3362CA8A" w:rsidR="00D32ECF" w:rsidRDefault="00D32ECF" w:rsidP="00D76C6C">
      <w:pPr>
        <w:pStyle w:val="Luettelokappale"/>
        <w:numPr>
          <w:ilvl w:val="0"/>
          <w:numId w:val="36"/>
        </w:numPr>
      </w:pPr>
      <w:r>
        <w:t>17.2.2024 Tein Android -kurssiin liittyvää harjoitusprojektia. Aikaa meni noin 3 tuntia.</w:t>
      </w:r>
    </w:p>
    <w:p w14:paraId="5ECC69D0" w14:textId="5C70E388" w:rsidR="00C713DF" w:rsidRDefault="00C713DF" w:rsidP="00D76C6C">
      <w:pPr>
        <w:pStyle w:val="Luettelokappale"/>
        <w:numPr>
          <w:ilvl w:val="0"/>
          <w:numId w:val="36"/>
        </w:numPr>
      </w:pPr>
      <w:r>
        <w:t>18-22.2.2024 Tein Android -kurssia. Aikaa meni noin 10 tuntia.</w:t>
      </w:r>
    </w:p>
    <w:p w14:paraId="2E54CA5D" w14:textId="641BC24F" w:rsidR="00C713DF" w:rsidRDefault="00C713DF" w:rsidP="00D76C6C">
      <w:pPr>
        <w:pStyle w:val="Luettelokappale"/>
        <w:numPr>
          <w:ilvl w:val="0"/>
          <w:numId w:val="36"/>
        </w:numPr>
      </w:pPr>
      <w:r>
        <w:t>23.2.2024 Aloitin tekemään harjoituksia 6-8. Aikaa meni noin 2 tuntia.</w:t>
      </w:r>
    </w:p>
    <w:p w14:paraId="196D0B84" w14:textId="6BD8EFFD" w:rsidR="001C312D" w:rsidRDefault="001C312D" w:rsidP="00D76C6C">
      <w:pPr>
        <w:pStyle w:val="Luettelokappale"/>
        <w:numPr>
          <w:ilvl w:val="0"/>
          <w:numId w:val="36"/>
        </w:numPr>
      </w:pPr>
      <w:r>
        <w:t>24-27.2.2024 Sain päätökseen harjoitukset 6-8. Aikaa meni noin 5 tuntia.</w:t>
      </w:r>
    </w:p>
    <w:p w14:paraId="144D1D32" w14:textId="6B397E44" w:rsidR="005F248F" w:rsidRDefault="005F248F" w:rsidP="00D76C6C">
      <w:pPr>
        <w:pStyle w:val="Luettelokappale"/>
        <w:numPr>
          <w:ilvl w:val="0"/>
          <w:numId w:val="36"/>
        </w:numPr>
      </w:pPr>
      <w:r>
        <w:t>28.2-5.3.2024 Suoritin harjoitukset 9-10. Aikaa meni noin 8 tuntia</w:t>
      </w:r>
    </w:p>
    <w:p w14:paraId="45B13EAD" w14:textId="6C14C903" w:rsidR="001C3B9A" w:rsidRDefault="001C3B9A" w:rsidP="00D76C6C">
      <w:pPr>
        <w:pStyle w:val="Luettelokappale"/>
        <w:numPr>
          <w:ilvl w:val="0"/>
          <w:numId w:val="36"/>
        </w:numPr>
      </w:pPr>
      <w:r>
        <w:t>6.3.2024-26.3.2024 Suoritin harjoitukset 11-16. Aikaa meni noin 16 tuntia.</w:t>
      </w:r>
    </w:p>
    <w:p w14:paraId="029002BF" w14:textId="2C600E24" w:rsidR="00FF4A78" w:rsidRDefault="00FF4A78" w:rsidP="00D76C6C">
      <w:pPr>
        <w:pStyle w:val="Luettelokappale"/>
        <w:numPr>
          <w:ilvl w:val="0"/>
          <w:numId w:val="36"/>
        </w:numPr>
      </w:pPr>
      <w:r>
        <w:t>27-31.3 Suoritin harjoitukset 17-20. Aikaa meni noin 6 tuntia.</w:t>
      </w:r>
    </w:p>
    <w:p w14:paraId="2A580DC7" w14:textId="3AB29EF3" w:rsidR="00930617" w:rsidRPr="00563C21" w:rsidRDefault="00930617" w:rsidP="00D76C6C">
      <w:pPr>
        <w:pStyle w:val="Luettelokappale"/>
        <w:numPr>
          <w:ilvl w:val="0"/>
          <w:numId w:val="36"/>
        </w:numPr>
      </w:pPr>
      <w:r>
        <w:t>1.4-5.5.2024 Työstin kurssin loppuprojektia. Aikaa meni noin 60 tuntia.</w:t>
      </w:r>
    </w:p>
    <w:p w14:paraId="26B5749B" w14:textId="77777777" w:rsidR="00921F64" w:rsidRPr="00563C21" w:rsidRDefault="00921F64" w:rsidP="00921F64"/>
    <w:p w14:paraId="536C3498" w14:textId="77777777" w:rsidR="00921F64" w:rsidRDefault="00921F64" w:rsidP="00921F64">
      <w:pPr>
        <w:pStyle w:val="Otsikko1"/>
        <w:rPr>
          <w:sz w:val="36"/>
          <w:szCs w:val="36"/>
        </w:rPr>
      </w:pPr>
      <w:r w:rsidRPr="005501C8">
        <w:rPr>
          <w:sz w:val="36"/>
          <w:szCs w:val="36"/>
        </w:rPr>
        <w:lastRenderedPageBreak/>
        <w:t xml:space="preserve">Käyttämäni AI -työkalut </w:t>
      </w:r>
    </w:p>
    <w:p w14:paraId="018C3A69" w14:textId="77777777" w:rsidR="00B06B87" w:rsidRDefault="00B06B87" w:rsidP="00B06B87"/>
    <w:p w14:paraId="2F7CF258" w14:textId="1E8C689D" w:rsidR="00B06B87" w:rsidRPr="00B06B87" w:rsidRDefault="00B06B87" w:rsidP="00B06B87">
      <w:r>
        <w:t xml:space="preserve">Olen käyttänyt </w:t>
      </w:r>
      <w:proofErr w:type="spellStart"/>
      <w:r>
        <w:t>ChatGPT</w:t>
      </w:r>
      <w:proofErr w:type="spellEnd"/>
      <w:r>
        <w:t xml:space="preserve"> AI -työkalua tähän mennessä selittämään erilaisia mobiiliohjelmointiin liittyviä konsepteja. Käytän sitä mahdollisimman vähän itse koodaamiseen, jotta opin toteuttamaan asioita itse ja ymmärtämään koodin toimintaa.</w:t>
      </w:r>
      <w:r w:rsidR="00930617">
        <w:t xml:space="preserve"> Olen käyttänyt sitä myös </w:t>
      </w:r>
      <w:proofErr w:type="spellStart"/>
      <w:r w:rsidR="00930617">
        <w:t>debugaamiseen</w:t>
      </w:r>
      <w:proofErr w:type="spellEnd"/>
      <w:r w:rsidR="00930617">
        <w:t xml:space="preserve"> ja ideointiin.</w:t>
      </w:r>
    </w:p>
    <w:p w14:paraId="1FE48D01" w14:textId="77777777" w:rsidR="00921F64" w:rsidRDefault="00921F64" w:rsidP="00921F64">
      <w:pPr>
        <w:pStyle w:val="Otsikko1"/>
        <w:rPr>
          <w:sz w:val="36"/>
          <w:szCs w:val="36"/>
        </w:rPr>
      </w:pPr>
      <w:r w:rsidRPr="005501C8">
        <w:rPr>
          <w:sz w:val="36"/>
          <w:szCs w:val="36"/>
        </w:rPr>
        <w:t xml:space="preserve">Ajankäytön dokumentointi </w:t>
      </w:r>
    </w:p>
    <w:p w14:paraId="059E3233" w14:textId="77777777" w:rsidR="00930617" w:rsidRDefault="00930617" w:rsidP="00930617"/>
    <w:tbl>
      <w:tblPr>
        <w:tblStyle w:val="TaulukkoRuudukko"/>
        <w:tblW w:w="0" w:type="auto"/>
        <w:tblLook w:val="04E0" w:firstRow="1" w:lastRow="1" w:firstColumn="1" w:lastColumn="0" w:noHBand="0" w:noVBand="1"/>
      </w:tblPr>
      <w:tblGrid>
        <w:gridCol w:w="4247"/>
        <w:gridCol w:w="4247"/>
      </w:tblGrid>
      <w:tr w:rsidR="005A79C8" w14:paraId="0BA5B4C4" w14:textId="77777777" w:rsidTr="005A79C8">
        <w:tc>
          <w:tcPr>
            <w:tcW w:w="4247" w:type="dxa"/>
          </w:tcPr>
          <w:p w14:paraId="61F5EDF0" w14:textId="7CEF7679" w:rsidR="005A79C8" w:rsidRDefault="005A79C8" w:rsidP="00930617">
            <w:r>
              <w:t>Tehtävä</w:t>
            </w:r>
          </w:p>
        </w:tc>
        <w:tc>
          <w:tcPr>
            <w:tcW w:w="4247" w:type="dxa"/>
          </w:tcPr>
          <w:p w14:paraId="32B60334" w14:textId="086BE259" w:rsidR="005A79C8" w:rsidRDefault="005A79C8" w:rsidP="00930617">
            <w:r>
              <w:t>Tunnit</w:t>
            </w:r>
          </w:p>
        </w:tc>
      </w:tr>
      <w:tr w:rsidR="005A79C8" w14:paraId="577BDB65" w14:textId="77777777" w:rsidTr="005A79C8">
        <w:tc>
          <w:tcPr>
            <w:tcW w:w="4247" w:type="dxa"/>
          </w:tcPr>
          <w:p w14:paraId="6F1472A1" w14:textId="540DF94D" w:rsidR="005A79C8" w:rsidRDefault="005A79C8" w:rsidP="00930617">
            <w:r>
              <w:t>1-5</w:t>
            </w:r>
          </w:p>
        </w:tc>
        <w:tc>
          <w:tcPr>
            <w:tcW w:w="4247" w:type="dxa"/>
          </w:tcPr>
          <w:p w14:paraId="7E7E89DD" w14:textId="35BEFAC3" w:rsidR="005A79C8" w:rsidRDefault="005A79C8" w:rsidP="00930617">
            <w:r>
              <w:t>14</w:t>
            </w:r>
          </w:p>
        </w:tc>
      </w:tr>
      <w:tr w:rsidR="005A79C8" w14:paraId="3B6DE909" w14:textId="77777777" w:rsidTr="005A79C8">
        <w:tc>
          <w:tcPr>
            <w:tcW w:w="4247" w:type="dxa"/>
          </w:tcPr>
          <w:p w14:paraId="459C9220" w14:textId="06BF3F60" w:rsidR="005A79C8" w:rsidRDefault="005A79C8" w:rsidP="00930617">
            <w:r>
              <w:t>6-10</w:t>
            </w:r>
          </w:p>
        </w:tc>
        <w:tc>
          <w:tcPr>
            <w:tcW w:w="4247" w:type="dxa"/>
          </w:tcPr>
          <w:p w14:paraId="229EA6B3" w14:textId="5ADF998F" w:rsidR="005A79C8" w:rsidRDefault="005A79C8" w:rsidP="00930617">
            <w:r>
              <w:t>15</w:t>
            </w:r>
          </w:p>
        </w:tc>
      </w:tr>
      <w:tr w:rsidR="005A79C8" w14:paraId="075801AF" w14:textId="77777777" w:rsidTr="005A79C8">
        <w:tc>
          <w:tcPr>
            <w:tcW w:w="4247" w:type="dxa"/>
          </w:tcPr>
          <w:p w14:paraId="0291C71B" w14:textId="33B58343" w:rsidR="005A79C8" w:rsidRDefault="005A79C8" w:rsidP="00930617">
            <w:r>
              <w:t>11-15</w:t>
            </w:r>
          </w:p>
        </w:tc>
        <w:tc>
          <w:tcPr>
            <w:tcW w:w="4247" w:type="dxa"/>
          </w:tcPr>
          <w:p w14:paraId="2D8FF934" w14:textId="212E88BF" w:rsidR="005A79C8" w:rsidRDefault="005A79C8" w:rsidP="00930617">
            <w:r>
              <w:t>14</w:t>
            </w:r>
          </w:p>
        </w:tc>
      </w:tr>
      <w:tr w:rsidR="005A79C8" w14:paraId="63E13F99" w14:textId="77777777" w:rsidTr="005A79C8">
        <w:tc>
          <w:tcPr>
            <w:tcW w:w="4247" w:type="dxa"/>
          </w:tcPr>
          <w:p w14:paraId="56454D1F" w14:textId="1EC0E090" w:rsidR="005A79C8" w:rsidRDefault="005A79C8" w:rsidP="00930617">
            <w:r>
              <w:t>16-20</w:t>
            </w:r>
          </w:p>
        </w:tc>
        <w:tc>
          <w:tcPr>
            <w:tcW w:w="4247" w:type="dxa"/>
          </w:tcPr>
          <w:p w14:paraId="3BAC8118" w14:textId="6873C5C2" w:rsidR="005A79C8" w:rsidRDefault="005A79C8" w:rsidP="00930617">
            <w:r>
              <w:t>8</w:t>
            </w:r>
          </w:p>
        </w:tc>
      </w:tr>
      <w:tr w:rsidR="005A79C8" w14:paraId="5819C634" w14:textId="77777777" w:rsidTr="005A79C8">
        <w:tc>
          <w:tcPr>
            <w:tcW w:w="4247" w:type="dxa"/>
          </w:tcPr>
          <w:p w14:paraId="5351AE2B" w14:textId="55EFAAFA" w:rsidR="005A79C8" w:rsidRDefault="005A79C8" w:rsidP="00930617">
            <w:r>
              <w:t>Muu harjoittelu</w:t>
            </w:r>
          </w:p>
        </w:tc>
        <w:tc>
          <w:tcPr>
            <w:tcW w:w="4247" w:type="dxa"/>
          </w:tcPr>
          <w:p w14:paraId="7F937C70" w14:textId="7054D0BC" w:rsidR="005A79C8" w:rsidRDefault="005A79C8" w:rsidP="00930617">
            <w:r>
              <w:t>42</w:t>
            </w:r>
          </w:p>
        </w:tc>
      </w:tr>
      <w:tr w:rsidR="005A79C8" w14:paraId="4CC5865A" w14:textId="77777777" w:rsidTr="005A79C8">
        <w:tc>
          <w:tcPr>
            <w:tcW w:w="4247" w:type="dxa"/>
          </w:tcPr>
          <w:p w14:paraId="6FD599EC" w14:textId="41BC8BD8" w:rsidR="005A79C8" w:rsidRDefault="005A79C8" w:rsidP="00930617">
            <w:r>
              <w:t>Projektityö</w:t>
            </w:r>
          </w:p>
        </w:tc>
        <w:tc>
          <w:tcPr>
            <w:tcW w:w="4247" w:type="dxa"/>
          </w:tcPr>
          <w:p w14:paraId="707ED530" w14:textId="36A6360D" w:rsidR="005A79C8" w:rsidRDefault="005A79C8" w:rsidP="00930617">
            <w:r>
              <w:t>60</w:t>
            </w:r>
          </w:p>
        </w:tc>
      </w:tr>
      <w:tr w:rsidR="005A79C8" w14:paraId="0F284172" w14:textId="77777777" w:rsidTr="005A79C8">
        <w:tc>
          <w:tcPr>
            <w:tcW w:w="4247" w:type="dxa"/>
          </w:tcPr>
          <w:p w14:paraId="50C00489" w14:textId="2ECABEA1" w:rsidR="005A79C8" w:rsidRDefault="005A79C8" w:rsidP="00930617">
            <w:r>
              <w:t>Yhteensä</w:t>
            </w:r>
          </w:p>
        </w:tc>
        <w:tc>
          <w:tcPr>
            <w:tcW w:w="4247" w:type="dxa"/>
          </w:tcPr>
          <w:p w14:paraId="717ACD70" w14:textId="09825464" w:rsidR="005A79C8" w:rsidRDefault="006740F9" w:rsidP="00930617">
            <w:r>
              <w:t>153</w:t>
            </w:r>
          </w:p>
        </w:tc>
      </w:tr>
    </w:tbl>
    <w:p w14:paraId="7907AD60" w14:textId="77777777" w:rsidR="00930617" w:rsidRDefault="00930617" w:rsidP="00930617"/>
    <w:p w14:paraId="42251493" w14:textId="77777777" w:rsidR="00921F64" w:rsidRPr="005501C8" w:rsidRDefault="00921F64" w:rsidP="00921F64">
      <w:pPr>
        <w:pStyle w:val="Otsikko1"/>
        <w:rPr>
          <w:sz w:val="36"/>
          <w:szCs w:val="36"/>
        </w:rPr>
      </w:pPr>
      <w:r w:rsidRPr="005501C8">
        <w:rPr>
          <w:sz w:val="36"/>
          <w:szCs w:val="36"/>
        </w:rPr>
        <w:t xml:space="preserve">Harjoitustehtävien dokumentointi </w:t>
      </w:r>
    </w:p>
    <w:p w14:paraId="79433F42" w14:textId="77777777" w:rsidR="005501C8" w:rsidRDefault="005501C8" w:rsidP="005501C8">
      <w:pPr>
        <w:rPr>
          <w:sz w:val="28"/>
          <w:szCs w:val="28"/>
        </w:rPr>
      </w:pPr>
    </w:p>
    <w:p w14:paraId="5B4C9436" w14:textId="71162981" w:rsidR="005501C8" w:rsidRDefault="005501C8" w:rsidP="005501C8">
      <w:pPr>
        <w:rPr>
          <w:b/>
          <w:bCs/>
          <w:sz w:val="28"/>
          <w:szCs w:val="28"/>
        </w:rPr>
      </w:pPr>
      <w:r w:rsidRPr="005501C8">
        <w:rPr>
          <w:b/>
          <w:bCs/>
          <w:sz w:val="28"/>
          <w:szCs w:val="28"/>
        </w:rPr>
        <w:t>Harjoitus 1</w:t>
      </w:r>
    </w:p>
    <w:p w14:paraId="19495A6A" w14:textId="3F85CCB5" w:rsidR="00241070" w:rsidRPr="00241070" w:rsidRDefault="00241070" w:rsidP="005501C8">
      <w:pPr>
        <w:rPr>
          <w:szCs w:val="24"/>
        </w:rPr>
      </w:pPr>
      <w:r>
        <w:rPr>
          <w:szCs w:val="24"/>
        </w:rPr>
        <w:t>Tämän tehtävän tavoitteena o</w:t>
      </w:r>
      <w:r w:rsidR="00A809FE">
        <w:rPr>
          <w:szCs w:val="24"/>
        </w:rPr>
        <w:t>n</w:t>
      </w:r>
      <w:r>
        <w:rPr>
          <w:szCs w:val="24"/>
        </w:rPr>
        <w:t xml:space="preserve"> selvittää jonkin laitteen </w:t>
      </w:r>
      <w:proofErr w:type="spellStart"/>
      <w:r>
        <w:rPr>
          <w:szCs w:val="24"/>
        </w:rPr>
        <w:t>ohjelmoinitiin</w:t>
      </w:r>
      <w:proofErr w:type="spellEnd"/>
      <w:r>
        <w:rPr>
          <w:szCs w:val="24"/>
        </w:rPr>
        <w:t xml:space="preserve"> liittyviä asioita.</w:t>
      </w:r>
    </w:p>
    <w:p w14:paraId="7A1B136B" w14:textId="1A348A1F" w:rsidR="005501C8" w:rsidRDefault="005501C8" w:rsidP="008F5D42">
      <w:pPr>
        <w:pStyle w:val="Luettelokappale"/>
        <w:numPr>
          <w:ilvl w:val="0"/>
          <w:numId w:val="36"/>
        </w:numPr>
        <w:rPr>
          <w:szCs w:val="24"/>
        </w:rPr>
      </w:pPr>
      <w:r w:rsidRPr="005501C8">
        <w:rPr>
          <w:szCs w:val="24"/>
        </w:rPr>
        <w:t xml:space="preserve">Valitsin laitteeksi oman puhelimeni. </w:t>
      </w:r>
    </w:p>
    <w:p w14:paraId="55C8406B" w14:textId="0E0F1589" w:rsidR="005501C8" w:rsidRDefault="005501C8" w:rsidP="008F5D42">
      <w:pPr>
        <w:pStyle w:val="Luettelokappale"/>
        <w:numPr>
          <w:ilvl w:val="0"/>
          <w:numId w:val="36"/>
        </w:numPr>
        <w:rPr>
          <w:szCs w:val="24"/>
        </w:rPr>
      </w:pPr>
      <w:r w:rsidRPr="005501C8">
        <w:rPr>
          <w:szCs w:val="24"/>
        </w:rPr>
        <w:t>Valmistaja</w:t>
      </w:r>
      <w:r>
        <w:rPr>
          <w:szCs w:val="24"/>
        </w:rPr>
        <w:t xml:space="preserve"> on </w:t>
      </w:r>
      <w:r w:rsidRPr="005501C8">
        <w:rPr>
          <w:szCs w:val="24"/>
        </w:rPr>
        <w:t xml:space="preserve">Google ja malli on </w:t>
      </w:r>
      <w:proofErr w:type="spellStart"/>
      <w:r w:rsidRPr="005501C8">
        <w:rPr>
          <w:szCs w:val="24"/>
        </w:rPr>
        <w:t>Pixel</w:t>
      </w:r>
      <w:proofErr w:type="spellEnd"/>
      <w:r w:rsidRPr="005501C8">
        <w:rPr>
          <w:szCs w:val="24"/>
        </w:rPr>
        <w:t xml:space="preserve"> 6a. </w:t>
      </w:r>
    </w:p>
    <w:p w14:paraId="014BEF5F" w14:textId="07F9DBFC" w:rsidR="005501C8" w:rsidRDefault="005501C8" w:rsidP="008F5D42">
      <w:pPr>
        <w:pStyle w:val="Luettelokappale"/>
        <w:numPr>
          <w:ilvl w:val="0"/>
          <w:numId w:val="36"/>
        </w:numPr>
        <w:rPr>
          <w:szCs w:val="24"/>
        </w:rPr>
      </w:pPr>
      <w:r>
        <w:rPr>
          <w:szCs w:val="24"/>
        </w:rPr>
        <w:t xml:space="preserve">Android versio on 13. </w:t>
      </w:r>
      <w:r w:rsidRPr="005501C8">
        <w:rPr>
          <w:szCs w:val="24"/>
        </w:rPr>
        <w:t>Omi</w:t>
      </w:r>
      <w:r>
        <w:rPr>
          <w:szCs w:val="24"/>
        </w:rPr>
        <w:t>naisuuksia esitteessä</w:t>
      </w:r>
      <w:r w:rsidRPr="005501C8">
        <w:rPr>
          <w:szCs w:val="24"/>
        </w:rPr>
        <w:t xml:space="preserve">: </w:t>
      </w:r>
      <w:hyperlink r:id="rId13" w:history="1">
        <w:r w:rsidRPr="005501C8">
          <w:rPr>
            <w:rStyle w:val="Hyperlinkki"/>
            <w:sz w:val="24"/>
            <w:szCs w:val="24"/>
          </w:rPr>
          <w:t>https://store.google.com/in/product/pixel_6a?hl=en-GB&amp;pli=1</w:t>
        </w:r>
      </w:hyperlink>
    </w:p>
    <w:p w14:paraId="1AF7052E" w14:textId="38816B71" w:rsidR="005501C8" w:rsidRDefault="005501C8" w:rsidP="008F5D42">
      <w:pPr>
        <w:pStyle w:val="Luettelokappale"/>
        <w:numPr>
          <w:ilvl w:val="0"/>
          <w:numId w:val="36"/>
        </w:numPr>
        <w:rPr>
          <w:szCs w:val="24"/>
        </w:rPr>
      </w:pPr>
      <w:r>
        <w:rPr>
          <w:szCs w:val="24"/>
        </w:rPr>
        <w:t xml:space="preserve">Ohjelmointikielet ovat pääasiassa Java ja </w:t>
      </w:r>
      <w:proofErr w:type="spellStart"/>
      <w:r>
        <w:rPr>
          <w:szCs w:val="24"/>
        </w:rPr>
        <w:t>Kotlin</w:t>
      </w:r>
      <w:proofErr w:type="spellEnd"/>
    </w:p>
    <w:p w14:paraId="1C4A4A29" w14:textId="76C171D2" w:rsidR="005501C8" w:rsidRDefault="005501C8" w:rsidP="008F5D42">
      <w:pPr>
        <w:pStyle w:val="Luettelokappale"/>
        <w:numPr>
          <w:ilvl w:val="0"/>
          <w:numId w:val="36"/>
        </w:numPr>
        <w:rPr>
          <w:szCs w:val="24"/>
        </w:rPr>
      </w:pPr>
      <w:r>
        <w:rPr>
          <w:szCs w:val="24"/>
        </w:rPr>
        <w:t>Ohjelmointiin tarvittava työkalu on Android Studio, joka sisältää lähes kaiken tarvittavan.</w:t>
      </w:r>
    </w:p>
    <w:p w14:paraId="112E415D" w14:textId="27467940" w:rsidR="00B122CA" w:rsidRDefault="00B122CA" w:rsidP="008F5D42">
      <w:pPr>
        <w:pStyle w:val="Luettelokappale"/>
        <w:numPr>
          <w:ilvl w:val="0"/>
          <w:numId w:val="36"/>
        </w:numPr>
        <w:rPr>
          <w:szCs w:val="24"/>
        </w:rPr>
      </w:pPr>
      <w:r>
        <w:rPr>
          <w:szCs w:val="24"/>
        </w:rPr>
        <w:t xml:space="preserve">Googlen </w:t>
      </w:r>
      <w:proofErr w:type="spellStart"/>
      <w:r>
        <w:rPr>
          <w:szCs w:val="24"/>
        </w:rPr>
        <w:t>Pixel</w:t>
      </w:r>
      <w:proofErr w:type="spellEnd"/>
      <w:r>
        <w:rPr>
          <w:szCs w:val="24"/>
        </w:rPr>
        <w:t xml:space="preserve"> -puhelimet </w:t>
      </w:r>
      <w:r w:rsidR="00F71C55">
        <w:rPr>
          <w:szCs w:val="24"/>
        </w:rPr>
        <w:t xml:space="preserve">sisältävät Googlen sovelluksia, mutta ei </w:t>
      </w:r>
      <w:r>
        <w:rPr>
          <w:szCs w:val="24"/>
        </w:rPr>
        <w:t>paljokaan</w:t>
      </w:r>
      <w:r w:rsidR="00F71C55">
        <w:rPr>
          <w:szCs w:val="24"/>
        </w:rPr>
        <w:t xml:space="preserve"> muita</w:t>
      </w:r>
      <w:r>
        <w:rPr>
          <w:szCs w:val="24"/>
        </w:rPr>
        <w:t xml:space="preserve"> valmistajakohtaisia sovelluksia tai ominaisuuksia, vaan ne pyrkivät tarjoamaan</w:t>
      </w:r>
      <w:r w:rsidR="00F71C55">
        <w:rPr>
          <w:szCs w:val="24"/>
        </w:rPr>
        <w:t xml:space="preserve"> mahdollisimman</w:t>
      </w:r>
      <w:r>
        <w:rPr>
          <w:szCs w:val="24"/>
        </w:rPr>
        <w:t xml:space="preserve"> ”puhtaan Androidin”, joka tarkoittaa alkuperäistä Android käyttöjärjestelmää hyvin lähellä olevan kokemusta.</w:t>
      </w:r>
      <w:r w:rsidR="00F71C55">
        <w:rPr>
          <w:szCs w:val="24"/>
        </w:rPr>
        <w:t xml:space="preserve"> (</w:t>
      </w:r>
      <w:r w:rsidR="00F71C55" w:rsidRPr="00F71C55">
        <w:rPr>
          <w:szCs w:val="24"/>
        </w:rPr>
        <w:t>https://www.androidauthority.com/what-is-stock-android-845627/</w:t>
      </w:r>
      <w:r w:rsidR="00F71C55">
        <w:rPr>
          <w:szCs w:val="24"/>
        </w:rPr>
        <w:t>)</w:t>
      </w:r>
    </w:p>
    <w:p w14:paraId="6D967A59" w14:textId="0C777BF9" w:rsidR="00B122CA" w:rsidRDefault="00B122CA" w:rsidP="008F5D42">
      <w:pPr>
        <w:pStyle w:val="Luettelokappale"/>
        <w:numPr>
          <w:ilvl w:val="0"/>
          <w:numId w:val="36"/>
        </w:numPr>
        <w:rPr>
          <w:szCs w:val="24"/>
        </w:rPr>
      </w:pPr>
      <w:r w:rsidRPr="008C0A78">
        <w:rPr>
          <w:szCs w:val="24"/>
        </w:rPr>
        <w:t xml:space="preserve">Puhelimen </w:t>
      </w:r>
      <w:r w:rsidR="008C0A78" w:rsidRPr="008C0A78">
        <w:rPr>
          <w:szCs w:val="24"/>
        </w:rPr>
        <w:t>sovelluskauppana toimii</w:t>
      </w:r>
      <w:r w:rsidR="008C0A78">
        <w:rPr>
          <w:szCs w:val="24"/>
        </w:rPr>
        <w:t xml:space="preserve"> </w:t>
      </w:r>
      <w:r w:rsidRPr="008C0A78">
        <w:rPr>
          <w:szCs w:val="24"/>
        </w:rPr>
        <w:t xml:space="preserve">Google Play </w:t>
      </w:r>
      <w:proofErr w:type="spellStart"/>
      <w:r w:rsidRPr="008C0A78">
        <w:rPr>
          <w:szCs w:val="24"/>
        </w:rPr>
        <w:t>Store</w:t>
      </w:r>
      <w:proofErr w:type="spellEnd"/>
      <w:r w:rsidRPr="008C0A78">
        <w:rPr>
          <w:szCs w:val="24"/>
        </w:rPr>
        <w:t xml:space="preserve">. </w:t>
      </w:r>
      <w:r w:rsidRPr="00B122CA">
        <w:rPr>
          <w:szCs w:val="24"/>
        </w:rPr>
        <w:t xml:space="preserve">Siellä voi julkaista itse </w:t>
      </w:r>
      <w:r w:rsidR="008C0A78">
        <w:rPr>
          <w:szCs w:val="24"/>
        </w:rPr>
        <w:t>kehitettyjä</w:t>
      </w:r>
      <w:r w:rsidRPr="00B122CA">
        <w:rPr>
          <w:szCs w:val="24"/>
        </w:rPr>
        <w:t xml:space="preserve"> sovelluksia.</w:t>
      </w:r>
    </w:p>
    <w:p w14:paraId="6EEDA0F8" w14:textId="1DEC617A" w:rsidR="005501C8" w:rsidRDefault="00B122CA" w:rsidP="008F5D42">
      <w:pPr>
        <w:pStyle w:val="Luettelokappale"/>
        <w:numPr>
          <w:ilvl w:val="0"/>
          <w:numId w:val="36"/>
        </w:numPr>
        <w:rPr>
          <w:szCs w:val="24"/>
        </w:rPr>
      </w:pPr>
      <w:r>
        <w:rPr>
          <w:szCs w:val="24"/>
        </w:rPr>
        <w:t xml:space="preserve">Puhelin sisältää useita ominaisuuksia, kuten GPS ja erilaisia sensoreita, joihin voi tutustua aikaisemmin tarjoamastani linkistä. Näitä ominaisuuksia voidaan käyttää Java ja </w:t>
      </w:r>
      <w:proofErr w:type="spellStart"/>
      <w:r>
        <w:rPr>
          <w:szCs w:val="24"/>
        </w:rPr>
        <w:t>Kotlin</w:t>
      </w:r>
      <w:proofErr w:type="spellEnd"/>
      <w:r>
        <w:rPr>
          <w:szCs w:val="24"/>
        </w:rPr>
        <w:t xml:space="preserve"> -kielillä</w:t>
      </w:r>
      <w:r w:rsidRPr="00B122CA">
        <w:rPr>
          <w:szCs w:val="24"/>
        </w:rPr>
        <w:t xml:space="preserve"> </w:t>
      </w:r>
      <w:r>
        <w:rPr>
          <w:szCs w:val="24"/>
        </w:rPr>
        <w:t>Androidin rajapintojen avulla.</w:t>
      </w:r>
    </w:p>
    <w:p w14:paraId="4554AAC9" w14:textId="77777777" w:rsidR="000A13CE" w:rsidRDefault="000A13CE" w:rsidP="000A13CE">
      <w:pPr>
        <w:ind w:left="360"/>
        <w:rPr>
          <w:b/>
          <w:bCs/>
          <w:sz w:val="28"/>
          <w:szCs w:val="28"/>
        </w:rPr>
      </w:pPr>
    </w:p>
    <w:p w14:paraId="137C64E0" w14:textId="29D757EB" w:rsidR="000A13CE" w:rsidRDefault="000A13CE" w:rsidP="00A14E92">
      <w:pPr>
        <w:rPr>
          <w:b/>
          <w:bCs/>
          <w:sz w:val="28"/>
          <w:szCs w:val="28"/>
        </w:rPr>
      </w:pPr>
      <w:r>
        <w:rPr>
          <w:b/>
          <w:bCs/>
          <w:sz w:val="28"/>
          <w:szCs w:val="28"/>
        </w:rPr>
        <w:lastRenderedPageBreak/>
        <w:t>Harjoitus 3</w:t>
      </w:r>
    </w:p>
    <w:p w14:paraId="2383C55A" w14:textId="3BAD25FE" w:rsidR="000A13CE" w:rsidRDefault="000A13CE" w:rsidP="00A14E92">
      <w:pPr>
        <w:rPr>
          <w:szCs w:val="24"/>
        </w:rPr>
      </w:pPr>
      <w:r>
        <w:rPr>
          <w:szCs w:val="24"/>
        </w:rPr>
        <w:t xml:space="preserve">Tämän tehtävän tavoitteena on asentaa Android työkalut koneelle, testata ympäristön toimiminen </w:t>
      </w:r>
      <w:proofErr w:type="spellStart"/>
      <w:r>
        <w:rPr>
          <w:szCs w:val="24"/>
        </w:rPr>
        <w:t>HelloWorld</w:t>
      </w:r>
      <w:proofErr w:type="spellEnd"/>
      <w:r>
        <w:rPr>
          <w:szCs w:val="24"/>
        </w:rPr>
        <w:t xml:space="preserve"> sovelluksella ja kokeilla lisätä se </w:t>
      </w:r>
      <w:proofErr w:type="spellStart"/>
      <w:r>
        <w:rPr>
          <w:szCs w:val="24"/>
        </w:rPr>
        <w:t>Git</w:t>
      </w:r>
      <w:proofErr w:type="spellEnd"/>
      <w:r>
        <w:rPr>
          <w:szCs w:val="24"/>
        </w:rPr>
        <w:t>-repoon.</w:t>
      </w:r>
    </w:p>
    <w:p w14:paraId="52871C20" w14:textId="24298725" w:rsidR="000A13CE" w:rsidRDefault="000A13CE" w:rsidP="00A14E92">
      <w:pPr>
        <w:rPr>
          <w:szCs w:val="24"/>
        </w:rPr>
      </w:pPr>
      <w:r>
        <w:rPr>
          <w:szCs w:val="24"/>
        </w:rPr>
        <w:t xml:space="preserve">Heti aluksi ongelmaksi muodostui Android Studiolla ohjelman käynnistäminen, koska Android </w:t>
      </w:r>
      <w:proofErr w:type="spellStart"/>
      <w:r>
        <w:rPr>
          <w:szCs w:val="24"/>
        </w:rPr>
        <w:t>Emolator</w:t>
      </w:r>
      <w:proofErr w:type="spellEnd"/>
      <w:r>
        <w:rPr>
          <w:szCs w:val="24"/>
        </w:rPr>
        <w:t xml:space="preserve"> </w:t>
      </w:r>
      <w:proofErr w:type="spellStart"/>
      <w:r>
        <w:rPr>
          <w:szCs w:val="24"/>
        </w:rPr>
        <w:t>Hypervisor</w:t>
      </w:r>
      <w:proofErr w:type="spellEnd"/>
      <w:r>
        <w:rPr>
          <w:szCs w:val="24"/>
        </w:rPr>
        <w:t xml:space="preserve"> </w:t>
      </w:r>
      <w:proofErr w:type="spellStart"/>
      <w:r>
        <w:rPr>
          <w:szCs w:val="24"/>
        </w:rPr>
        <w:t>Driver</w:t>
      </w:r>
      <w:proofErr w:type="spellEnd"/>
      <w:r>
        <w:rPr>
          <w:szCs w:val="24"/>
        </w:rPr>
        <w:t xml:space="preserve"> asennus puuttui. Sen asentaminen ei myöskään onnistunut AMD prosessorilla helposti. Löysin YouTube videosta (</w:t>
      </w:r>
      <w:hyperlink r:id="rId14" w:history="1">
        <w:r w:rsidRPr="00E00454">
          <w:rPr>
            <w:rStyle w:val="Hyperlinkki"/>
            <w:sz w:val="24"/>
            <w:szCs w:val="24"/>
          </w:rPr>
          <w:t>https://www.youtube.com/watch?v=Y1WhS2yuF8I</w:t>
        </w:r>
      </w:hyperlink>
      <w:r>
        <w:rPr>
          <w:szCs w:val="24"/>
        </w:rPr>
        <w:t>)</w:t>
      </w:r>
      <w:r w:rsidR="006E1BAC">
        <w:rPr>
          <w:szCs w:val="24"/>
        </w:rPr>
        <w:t xml:space="preserve"> onneksi</w:t>
      </w:r>
      <w:r>
        <w:rPr>
          <w:szCs w:val="24"/>
        </w:rPr>
        <w:t xml:space="preserve"> ratkaisun tähän ongelmaan, joka oli BIOS asetuksen, SVM </w:t>
      </w:r>
      <w:proofErr w:type="spellStart"/>
      <w:r>
        <w:rPr>
          <w:szCs w:val="24"/>
        </w:rPr>
        <w:t>Moden</w:t>
      </w:r>
      <w:proofErr w:type="spellEnd"/>
      <w:r>
        <w:rPr>
          <w:szCs w:val="24"/>
        </w:rPr>
        <w:t xml:space="preserve"> </w:t>
      </w:r>
      <w:proofErr w:type="spellStart"/>
      <w:r>
        <w:rPr>
          <w:szCs w:val="24"/>
        </w:rPr>
        <w:t>kytekeminen</w:t>
      </w:r>
      <w:proofErr w:type="spellEnd"/>
      <w:r>
        <w:rPr>
          <w:szCs w:val="24"/>
        </w:rPr>
        <w:t xml:space="preserve"> päälle.</w:t>
      </w:r>
    </w:p>
    <w:p w14:paraId="4FED5C3A" w14:textId="4A732836" w:rsidR="009111BC" w:rsidRDefault="009111BC" w:rsidP="00A14E92">
      <w:pPr>
        <w:rPr>
          <w:szCs w:val="24"/>
        </w:rPr>
      </w:pPr>
      <w:r>
        <w:rPr>
          <w:szCs w:val="24"/>
        </w:rPr>
        <w:t xml:space="preserve">Alun pienten vaikeuksien jälkeen itse </w:t>
      </w:r>
      <w:proofErr w:type="spellStart"/>
      <w:r>
        <w:rPr>
          <w:szCs w:val="24"/>
        </w:rPr>
        <w:t>HelloWorld</w:t>
      </w:r>
      <w:proofErr w:type="spellEnd"/>
      <w:r>
        <w:rPr>
          <w:szCs w:val="24"/>
        </w:rPr>
        <w:t xml:space="preserve"> sovelluksen laatiminen, testaus ja </w:t>
      </w:r>
      <w:proofErr w:type="spellStart"/>
      <w:r>
        <w:rPr>
          <w:szCs w:val="24"/>
        </w:rPr>
        <w:t>Git</w:t>
      </w:r>
      <w:proofErr w:type="spellEnd"/>
      <w:r>
        <w:rPr>
          <w:szCs w:val="24"/>
        </w:rPr>
        <w:t>-repoon lisäys oli melko suorav</w:t>
      </w:r>
      <w:r w:rsidR="000337C4">
        <w:rPr>
          <w:szCs w:val="24"/>
        </w:rPr>
        <w:t>i</w:t>
      </w:r>
      <w:r>
        <w:rPr>
          <w:szCs w:val="24"/>
        </w:rPr>
        <w:t>ivaista.</w:t>
      </w:r>
    </w:p>
    <w:p w14:paraId="5D8481DF" w14:textId="77777777" w:rsidR="00FC34D0" w:rsidRDefault="00FC34D0" w:rsidP="000A13CE">
      <w:pPr>
        <w:ind w:left="360"/>
        <w:rPr>
          <w:szCs w:val="24"/>
        </w:rPr>
      </w:pPr>
    </w:p>
    <w:p w14:paraId="3341BD65" w14:textId="2BA3D44F" w:rsidR="00FC34D0" w:rsidRDefault="00FC34D0" w:rsidP="00A14E92">
      <w:pPr>
        <w:rPr>
          <w:b/>
          <w:bCs/>
          <w:sz w:val="28"/>
          <w:szCs w:val="28"/>
        </w:rPr>
      </w:pPr>
      <w:r>
        <w:rPr>
          <w:b/>
          <w:bCs/>
          <w:sz w:val="28"/>
          <w:szCs w:val="28"/>
        </w:rPr>
        <w:t>Harjoitus 4</w:t>
      </w:r>
      <w:r w:rsidR="000B21A1">
        <w:rPr>
          <w:b/>
          <w:bCs/>
          <w:sz w:val="28"/>
          <w:szCs w:val="28"/>
        </w:rPr>
        <w:t xml:space="preserve"> - 5</w:t>
      </w:r>
    </w:p>
    <w:p w14:paraId="546D1153" w14:textId="6A145DA3" w:rsidR="001C312D" w:rsidRPr="001C312D" w:rsidRDefault="00FC34D0" w:rsidP="00A14E92">
      <w:pPr>
        <w:rPr>
          <w:szCs w:val="24"/>
        </w:rPr>
      </w:pPr>
      <w:r>
        <w:rPr>
          <w:szCs w:val="24"/>
        </w:rPr>
        <w:t>Tämän tehtävän tavoitteena on tehdä yksinkertainen laskinsovellus, jolla voi laskea yhteen, erotus, kerto ja jakolaskuja.</w:t>
      </w:r>
    </w:p>
    <w:p w14:paraId="0AD1551E" w14:textId="72C18269" w:rsidR="00A86B19" w:rsidRDefault="00A86B19" w:rsidP="00A14E92">
      <w:pPr>
        <w:rPr>
          <w:szCs w:val="24"/>
        </w:rPr>
      </w:pPr>
      <w:r>
        <w:rPr>
          <w:szCs w:val="24"/>
        </w:rPr>
        <w:t xml:space="preserve">Harjoituksessa ei tullut juurikaan vastaan ongelmia, muuta kuin tiedostoon kirjoittamisessa ja lukemisessa siten, että tiedosto, johon kirjoitetaan ja luetaan, ei menisi käyttäjän laitteen </w:t>
      </w:r>
      <w:r w:rsidR="001C312D">
        <w:rPr>
          <w:szCs w:val="24"/>
        </w:rPr>
        <w:t>perustiedostoihin</w:t>
      </w:r>
      <w:r>
        <w:rPr>
          <w:szCs w:val="24"/>
        </w:rPr>
        <w:t xml:space="preserve">, vaan itse sovelluksen tiedostoihin. Tässä ongelmassa käytin apuna </w:t>
      </w:r>
      <w:proofErr w:type="spellStart"/>
      <w:r>
        <w:rPr>
          <w:szCs w:val="24"/>
        </w:rPr>
        <w:t>ChatGPT:tä</w:t>
      </w:r>
      <w:proofErr w:type="spellEnd"/>
      <w:r>
        <w:rPr>
          <w:szCs w:val="24"/>
        </w:rPr>
        <w:t>, koska en löytänyt pienellä googlettamisella kunnollisia ohjeistusmateriaaleja.</w:t>
      </w:r>
    </w:p>
    <w:p w14:paraId="5F53FD28" w14:textId="77777777" w:rsidR="001C312D" w:rsidRDefault="001C312D" w:rsidP="001C312D">
      <w:pPr>
        <w:ind w:left="360"/>
        <w:rPr>
          <w:b/>
          <w:bCs/>
          <w:sz w:val="28"/>
          <w:szCs w:val="28"/>
        </w:rPr>
      </w:pPr>
    </w:p>
    <w:p w14:paraId="61462A00" w14:textId="5D6D2C46" w:rsidR="001C312D" w:rsidRDefault="001C312D" w:rsidP="00A14E92">
      <w:pPr>
        <w:rPr>
          <w:b/>
          <w:bCs/>
          <w:sz w:val="28"/>
          <w:szCs w:val="28"/>
        </w:rPr>
      </w:pPr>
      <w:r>
        <w:rPr>
          <w:b/>
          <w:bCs/>
          <w:sz w:val="28"/>
          <w:szCs w:val="28"/>
        </w:rPr>
        <w:t>Harjoitus 6 - 8</w:t>
      </w:r>
    </w:p>
    <w:p w14:paraId="39789057" w14:textId="232D0951" w:rsidR="001C312D" w:rsidRDefault="001C312D" w:rsidP="00A14E92">
      <w:pPr>
        <w:rPr>
          <w:szCs w:val="24"/>
        </w:rPr>
      </w:pPr>
      <w:r>
        <w:rPr>
          <w:szCs w:val="24"/>
        </w:rPr>
        <w:t>Tämän tehtävän tavoitteena on tehdä tietokantaa käyttävä Android sovellus. Vaatimuksena oli lisäys, poisto ja järjestäminen. Toteutin näiden lisäksi muokkauksen. Tein toiminnoille omat näkymät, jotta samalle näkymälle ei tulisi liikaa tavaraa.</w:t>
      </w:r>
    </w:p>
    <w:p w14:paraId="59C9C8D2" w14:textId="37FBAE56" w:rsidR="00DF5C6D" w:rsidRDefault="00DF5C6D" w:rsidP="00A14E92">
      <w:pPr>
        <w:rPr>
          <w:szCs w:val="24"/>
        </w:rPr>
      </w:pPr>
      <w:r>
        <w:rPr>
          <w:szCs w:val="24"/>
        </w:rPr>
        <w:t>Toteutin sovelluksen rakenteen hyödyntäen ”</w:t>
      </w:r>
      <w:proofErr w:type="spellStart"/>
      <w:r>
        <w:rPr>
          <w:szCs w:val="24"/>
        </w:rPr>
        <w:t>Repository</w:t>
      </w:r>
      <w:proofErr w:type="spellEnd"/>
      <w:r>
        <w:rPr>
          <w:szCs w:val="24"/>
        </w:rPr>
        <w:t xml:space="preserve"> </w:t>
      </w:r>
      <w:proofErr w:type="spellStart"/>
      <w:r>
        <w:rPr>
          <w:szCs w:val="24"/>
        </w:rPr>
        <w:t>Pattern</w:t>
      </w:r>
      <w:proofErr w:type="spellEnd"/>
      <w:r>
        <w:rPr>
          <w:szCs w:val="24"/>
        </w:rPr>
        <w:t xml:space="preserve">” lähestymistapaa, jossa muu sovellus ei kommunikoi suoraan datalähteen kanssa (tässä tapauksessa tietokanta), vaan tekee sen </w:t>
      </w:r>
      <w:proofErr w:type="spellStart"/>
      <w:r>
        <w:rPr>
          <w:szCs w:val="24"/>
        </w:rPr>
        <w:t>repository</w:t>
      </w:r>
      <w:proofErr w:type="spellEnd"/>
      <w:r>
        <w:rPr>
          <w:szCs w:val="24"/>
        </w:rPr>
        <w:t xml:space="preserve"> -kerroksen kautta. Näin datan hakemiseen ja muokkaukseen liittyvät yksityiskohdat abstrahoituvat </w:t>
      </w:r>
      <w:proofErr w:type="spellStart"/>
      <w:r>
        <w:rPr>
          <w:szCs w:val="24"/>
        </w:rPr>
        <w:t>repositorion</w:t>
      </w:r>
      <w:proofErr w:type="spellEnd"/>
      <w:r>
        <w:rPr>
          <w:szCs w:val="24"/>
        </w:rPr>
        <w:t xml:space="preserve"> tarjoaman käyttöliittymän taakse. UI </w:t>
      </w:r>
      <w:proofErr w:type="spellStart"/>
      <w:r>
        <w:rPr>
          <w:szCs w:val="24"/>
        </w:rPr>
        <w:t>staten</w:t>
      </w:r>
      <w:proofErr w:type="spellEnd"/>
      <w:r>
        <w:rPr>
          <w:szCs w:val="24"/>
        </w:rPr>
        <w:t xml:space="preserve"> ja logiikan asetin kunkin näkymän omaan </w:t>
      </w:r>
      <w:proofErr w:type="spellStart"/>
      <w:r>
        <w:rPr>
          <w:szCs w:val="24"/>
        </w:rPr>
        <w:t>ViewModeliin</w:t>
      </w:r>
      <w:proofErr w:type="spellEnd"/>
      <w:r>
        <w:rPr>
          <w:szCs w:val="24"/>
        </w:rPr>
        <w:t xml:space="preserve">. </w:t>
      </w:r>
    </w:p>
    <w:p w14:paraId="49B7E640" w14:textId="7A9CBA44" w:rsidR="00DF5C6D" w:rsidRDefault="00DF5C6D" w:rsidP="00A14E92">
      <w:pPr>
        <w:rPr>
          <w:szCs w:val="24"/>
        </w:rPr>
      </w:pPr>
      <w:proofErr w:type="spellStart"/>
      <w:r>
        <w:rPr>
          <w:szCs w:val="24"/>
        </w:rPr>
        <w:t>StateFlow:n</w:t>
      </w:r>
      <w:proofErr w:type="spellEnd"/>
      <w:r>
        <w:rPr>
          <w:szCs w:val="24"/>
        </w:rPr>
        <w:t xml:space="preserve"> kanssa oli hieman hankaluuksia saada muutokset päivittymään käyttöliittymään, mutta Android </w:t>
      </w:r>
      <w:proofErr w:type="spellStart"/>
      <w:r>
        <w:rPr>
          <w:szCs w:val="24"/>
        </w:rPr>
        <w:t>developer</w:t>
      </w:r>
      <w:proofErr w:type="spellEnd"/>
      <w:r>
        <w:rPr>
          <w:szCs w:val="24"/>
        </w:rPr>
        <w:t xml:space="preserve"> </w:t>
      </w:r>
      <w:proofErr w:type="spellStart"/>
      <w:r>
        <w:rPr>
          <w:szCs w:val="24"/>
        </w:rPr>
        <w:t>guide</w:t>
      </w:r>
      <w:proofErr w:type="spellEnd"/>
      <w:r>
        <w:rPr>
          <w:szCs w:val="24"/>
        </w:rPr>
        <w:t xml:space="preserve"> auttoi tässä. Käytin hyödyksi Android -kurssilla oppimiani asioita tässä tehtävässä.</w:t>
      </w:r>
    </w:p>
    <w:p w14:paraId="03D842CB" w14:textId="77777777" w:rsidR="005F248F" w:rsidRDefault="005F248F" w:rsidP="00FC34D0">
      <w:pPr>
        <w:ind w:left="360"/>
        <w:rPr>
          <w:szCs w:val="24"/>
        </w:rPr>
      </w:pPr>
    </w:p>
    <w:p w14:paraId="3375AD82" w14:textId="2F0AC561" w:rsidR="005F248F" w:rsidRDefault="005F248F" w:rsidP="00A14E92">
      <w:pPr>
        <w:rPr>
          <w:b/>
          <w:bCs/>
          <w:sz w:val="28"/>
          <w:szCs w:val="28"/>
        </w:rPr>
      </w:pPr>
      <w:r>
        <w:rPr>
          <w:b/>
          <w:bCs/>
          <w:sz w:val="28"/>
          <w:szCs w:val="28"/>
        </w:rPr>
        <w:t>Harjoitus 9 – 10</w:t>
      </w:r>
    </w:p>
    <w:p w14:paraId="11EE436A" w14:textId="2443BC3F" w:rsidR="005F248F" w:rsidRDefault="005F248F" w:rsidP="00A14E92">
      <w:pPr>
        <w:rPr>
          <w:b/>
          <w:bCs/>
          <w:sz w:val="28"/>
          <w:szCs w:val="28"/>
        </w:rPr>
      </w:pPr>
      <w:r>
        <w:rPr>
          <w:szCs w:val="24"/>
        </w:rPr>
        <w:t xml:space="preserve">Tämän tehtävän tavoitteena oli tehdä </w:t>
      </w:r>
      <w:proofErr w:type="spellStart"/>
      <w:r>
        <w:rPr>
          <w:szCs w:val="24"/>
        </w:rPr>
        <w:t>Firebase:n</w:t>
      </w:r>
      <w:proofErr w:type="spellEnd"/>
      <w:r>
        <w:rPr>
          <w:szCs w:val="24"/>
        </w:rPr>
        <w:t xml:space="preserve"> </w:t>
      </w:r>
      <w:proofErr w:type="spellStart"/>
      <w:r>
        <w:rPr>
          <w:szCs w:val="24"/>
        </w:rPr>
        <w:t>autentikaatiota</w:t>
      </w:r>
      <w:proofErr w:type="spellEnd"/>
      <w:r>
        <w:rPr>
          <w:szCs w:val="24"/>
        </w:rPr>
        <w:t xml:space="preserve"> ja </w:t>
      </w:r>
      <w:proofErr w:type="spellStart"/>
      <w:r>
        <w:rPr>
          <w:szCs w:val="24"/>
        </w:rPr>
        <w:t>firestore</w:t>
      </w:r>
      <w:proofErr w:type="spellEnd"/>
      <w:r>
        <w:rPr>
          <w:szCs w:val="24"/>
        </w:rPr>
        <w:t xml:space="preserve">-tietokantaa hyödyntävä Android sovellus. Vaatimukset olivat samat, kuin harjoituksessa 6-8, mutta nyt oli lisäksi autentikointi. Toteutin myös uloskirjautumisen ja salasananvaihdon. Oli </w:t>
      </w:r>
      <w:r>
        <w:rPr>
          <w:szCs w:val="24"/>
        </w:rPr>
        <w:lastRenderedPageBreak/>
        <w:t xml:space="preserve">jälleen hieman vaikeuksia saada muutokset päivittymään käyttöliittymään </w:t>
      </w:r>
      <w:proofErr w:type="spellStart"/>
      <w:r>
        <w:rPr>
          <w:szCs w:val="24"/>
        </w:rPr>
        <w:t>itemin</w:t>
      </w:r>
      <w:proofErr w:type="spellEnd"/>
      <w:r>
        <w:rPr>
          <w:szCs w:val="24"/>
        </w:rPr>
        <w:t xml:space="preserve"> poiston tai lisäyksen jälkeen, mutta tuntien pohtimisen jälkeen päädyin siihen, että kun navigoin takaisin lista näkymään, niin </w:t>
      </w:r>
      <w:r w:rsidR="00300872">
        <w:rPr>
          <w:szCs w:val="24"/>
        </w:rPr>
        <w:t>pakotan sen ”</w:t>
      </w:r>
      <w:proofErr w:type="spellStart"/>
      <w:r w:rsidR="00300872">
        <w:rPr>
          <w:szCs w:val="24"/>
        </w:rPr>
        <w:t>Composoitumaan</w:t>
      </w:r>
      <w:proofErr w:type="spellEnd"/>
      <w:r w:rsidR="00300872">
        <w:rPr>
          <w:szCs w:val="24"/>
        </w:rPr>
        <w:t xml:space="preserve">” uudestaan. Käytin avuksi </w:t>
      </w:r>
      <w:proofErr w:type="spellStart"/>
      <w:r w:rsidR="00300872">
        <w:rPr>
          <w:szCs w:val="24"/>
        </w:rPr>
        <w:t>Firebasen</w:t>
      </w:r>
      <w:proofErr w:type="spellEnd"/>
      <w:r w:rsidR="00300872">
        <w:rPr>
          <w:szCs w:val="24"/>
        </w:rPr>
        <w:t xml:space="preserve"> tutoriaaleja, blogia ja hieman </w:t>
      </w:r>
      <w:proofErr w:type="spellStart"/>
      <w:r w:rsidR="00300872">
        <w:rPr>
          <w:szCs w:val="24"/>
        </w:rPr>
        <w:t>ChatGPT:tä</w:t>
      </w:r>
      <w:proofErr w:type="spellEnd"/>
      <w:r w:rsidR="00300872">
        <w:rPr>
          <w:szCs w:val="24"/>
        </w:rPr>
        <w:t>.</w:t>
      </w:r>
      <w:r w:rsidR="00AF77D1">
        <w:rPr>
          <w:szCs w:val="24"/>
        </w:rPr>
        <w:t xml:space="preserve"> Kopioin edellisen tehtävän koodin ja muutin sen käyttämään </w:t>
      </w:r>
      <w:proofErr w:type="spellStart"/>
      <w:r w:rsidR="00AF77D1">
        <w:rPr>
          <w:szCs w:val="24"/>
        </w:rPr>
        <w:t>firebasea</w:t>
      </w:r>
      <w:proofErr w:type="spellEnd"/>
      <w:r w:rsidR="00AF77D1">
        <w:rPr>
          <w:szCs w:val="24"/>
        </w:rPr>
        <w:t>, siksi pakkausnimet ovat väärin.</w:t>
      </w:r>
    </w:p>
    <w:p w14:paraId="4CA008B7" w14:textId="77777777" w:rsidR="005F248F" w:rsidRDefault="005F248F" w:rsidP="00FC34D0">
      <w:pPr>
        <w:ind w:left="360"/>
        <w:rPr>
          <w:szCs w:val="24"/>
        </w:rPr>
      </w:pPr>
    </w:p>
    <w:p w14:paraId="2047CBDA" w14:textId="763EFB99" w:rsidR="00EB2E97" w:rsidRDefault="00EB2E97" w:rsidP="00A14E92">
      <w:pPr>
        <w:rPr>
          <w:b/>
          <w:bCs/>
          <w:sz w:val="28"/>
          <w:szCs w:val="28"/>
        </w:rPr>
      </w:pPr>
      <w:r>
        <w:rPr>
          <w:b/>
          <w:bCs/>
          <w:sz w:val="28"/>
          <w:szCs w:val="28"/>
        </w:rPr>
        <w:t>Harjoitus 11</w:t>
      </w:r>
    </w:p>
    <w:p w14:paraId="6425EB02" w14:textId="1B2F2D53" w:rsidR="00EB2E97" w:rsidRDefault="00EB2E97" w:rsidP="00A14E92">
      <w:pPr>
        <w:rPr>
          <w:szCs w:val="24"/>
        </w:rPr>
      </w:pPr>
      <w:r>
        <w:rPr>
          <w:szCs w:val="24"/>
        </w:rPr>
        <w:t>Tämän tehtävän tavoitteena oli saada sensoridata näkyviin laitteesta, erityisesti asento, etäisyys ja valo sensorien data. Tehtävän teko oli melko suoraviivaista. Käytin apuna YouTube-tutoriaalia ja Androidin omaa dokumentaatiota.</w:t>
      </w:r>
      <w:r w:rsidR="002A6675">
        <w:rPr>
          <w:szCs w:val="24"/>
        </w:rPr>
        <w:t xml:space="preserve"> (</w:t>
      </w:r>
      <w:r w:rsidR="002A6675" w:rsidRPr="002A6675">
        <w:rPr>
          <w:szCs w:val="24"/>
        </w:rPr>
        <w:t>https://www.youtube.com/watch?v=IU-EAtITRRM</w:t>
      </w:r>
      <w:r w:rsidR="002A6675">
        <w:rPr>
          <w:szCs w:val="24"/>
        </w:rPr>
        <w:t>)</w:t>
      </w:r>
    </w:p>
    <w:p w14:paraId="55677AEC" w14:textId="77777777" w:rsidR="002A6675" w:rsidRDefault="002A6675" w:rsidP="00FC34D0">
      <w:pPr>
        <w:ind w:left="360"/>
        <w:rPr>
          <w:szCs w:val="24"/>
        </w:rPr>
      </w:pPr>
    </w:p>
    <w:p w14:paraId="216BACAD" w14:textId="724044BB" w:rsidR="002A6675" w:rsidRDefault="002A6675" w:rsidP="002A6675">
      <w:pPr>
        <w:rPr>
          <w:b/>
          <w:bCs/>
          <w:sz w:val="28"/>
          <w:szCs w:val="28"/>
        </w:rPr>
      </w:pPr>
      <w:r>
        <w:rPr>
          <w:b/>
          <w:bCs/>
          <w:sz w:val="28"/>
          <w:szCs w:val="28"/>
        </w:rPr>
        <w:t>Harjoitus 12</w:t>
      </w:r>
    </w:p>
    <w:p w14:paraId="6F84451E" w14:textId="31046D6D" w:rsidR="002A6675" w:rsidRDefault="002A6675" w:rsidP="002A6675">
      <w:pPr>
        <w:rPr>
          <w:szCs w:val="24"/>
        </w:rPr>
      </w:pPr>
      <w:r>
        <w:rPr>
          <w:szCs w:val="24"/>
        </w:rPr>
        <w:t xml:space="preserve">Tämän tehtävän tavoitteena oli toteuttaa oikeaa kameraa eikä mobiililaitteen kamerasovellusta käyttävä appi ja kuvan talletus. En löytänyt modernia </w:t>
      </w:r>
      <w:proofErr w:type="spellStart"/>
      <w:r>
        <w:rPr>
          <w:szCs w:val="24"/>
        </w:rPr>
        <w:t>Jetpack</w:t>
      </w:r>
      <w:proofErr w:type="spellEnd"/>
      <w:r>
        <w:rPr>
          <w:szCs w:val="24"/>
        </w:rPr>
        <w:t xml:space="preserve"> </w:t>
      </w:r>
      <w:proofErr w:type="spellStart"/>
      <w:r>
        <w:rPr>
          <w:szCs w:val="24"/>
        </w:rPr>
        <w:t>Composea</w:t>
      </w:r>
      <w:proofErr w:type="spellEnd"/>
      <w:r>
        <w:rPr>
          <w:szCs w:val="24"/>
        </w:rPr>
        <w:t xml:space="preserve"> käyttävää tutoriaalia </w:t>
      </w:r>
      <w:proofErr w:type="spellStart"/>
      <w:r>
        <w:rPr>
          <w:szCs w:val="24"/>
        </w:rPr>
        <w:t>CameraX:n</w:t>
      </w:r>
      <w:proofErr w:type="spellEnd"/>
      <w:r>
        <w:rPr>
          <w:szCs w:val="24"/>
        </w:rPr>
        <w:t xml:space="preserve"> Androidin dokumentaatiosta, joten käytin YouTube tutoriaalia avuksi. (</w:t>
      </w:r>
      <w:hyperlink r:id="rId15" w:history="1">
        <w:r w:rsidR="00C4694C" w:rsidRPr="000E76F5">
          <w:rPr>
            <w:rStyle w:val="Hyperlinkki"/>
            <w:sz w:val="24"/>
            <w:szCs w:val="24"/>
          </w:rPr>
          <w:t>https://www.youtube.com/watch?v=12_iKwGIP64</w:t>
        </w:r>
      </w:hyperlink>
      <w:r>
        <w:rPr>
          <w:szCs w:val="24"/>
        </w:rPr>
        <w:t>)</w:t>
      </w:r>
    </w:p>
    <w:p w14:paraId="76D2A4F2" w14:textId="77777777" w:rsidR="00C4694C" w:rsidRDefault="00C4694C" w:rsidP="002A6675">
      <w:pPr>
        <w:rPr>
          <w:szCs w:val="24"/>
        </w:rPr>
      </w:pPr>
    </w:p>
    <w:p w14:paraId="5C0EF498" w14:textId="0CD6F988" w:rsidR="00C4694C" w:rsidRDefault="00C4694C" w:rsidP="002A6675">
      <w:pPr>
        <w:rPr>
          <w:b/>
          <w:bCs/>
          <w:sz w:val="28"/>
          <w:szCs w:val="28"/>
        </w:rPr>
      </w:pPr>
      <w:r>
        <w:rPr>
          <w:b/>
          <w:bCs/>
          <w:sz w:val="28"/>
          <w:szCs w:val="28"/>
        </w:rPr>
        <w:t>Harjoitus 13-14</w:t>
      </w:r>
    </w:p>
    <w:p w14:paraId="6FAFC172" w14:textId="6B20231D" w:rsidR="00C4694C" w:rsidRDefault="00C4694C" w:rsidP="002A6675">
      <w:pPr>
        <w:rPr>
          <w:szCs w:val="24"/>
        </w:rPr>
      </w:pPr>
      <w:r>
        <w:rPr>
          <w:szCs w:val="24"/>
        </w:rPr>
        <w:t xml:space="preserve">Tämän tehtävän tavoitteena oli toteuttaa TYPE_STEP_COUNTER, TYPE_STEP_DETECTOR tai kiihtyvyysanturilla toimiva askelmittari sovellus. Itse toteutin sovelluksen siten, että käytettävä sensori riippuu käyttäjän puhelimessa saatavilla olevista ominaisuuksista. TYPE_STEP_COUNTER ei kuulemma toimi esimerkiksi joissain </w:t>
      </w:r>
      <w:proofErr w:type="spellStart"/>
      <w:r>
        <w:rPr>
          <w:szCs w:val="24"/>
        </w:rPr>
        <w:t>Xiaomi</w:t>
      </w:r>
      <w:proofErr w:type="spellEnd"/>
      <w:r>
        <w:rPr>
          <w:szCs w:val="24"/>
        </w:rPr>
        <w:t xml:space="preserve"> puhelimissa. Tallennuksessa käytin </w:t>
      </w:r>
      <w:proofErr w:type="spellStart"/>
      <w:r>
        <w:rPr>
          <w:szCs w:val="24"/>
        </w:rPr>
        <w:t>Datastorea</w:t>
      </w:r>
      <w:proofErr w:type="spellEnd"/>
      <w:r>
        <w:rPr>
          <w:szCs w:val="24"/>
        </w:rPr>
        <w:t xml:space="preserve">. Lähteinä käytin: </w:t>
      </w:r>
      <w:hyperlink r:id="rId16" w:history="1">
        <w:r w:rsidRPr="000E76F5">
          <w:rPr>
            <w:rStyle w:val="Hyperlinkki"/>
            <w:sz w:val="24"/>
            <w:szCs w:val="24"/>
          </w:rPr>
          <w:t>https://medium.com/@huuphuoc1396/android-step-detector-using-sensors-9f1a265a6069</w:t>
        </w:r>
      </w:hyperlink>
      <w:r>
        <w:rPr>
          <w:szCs w:val="24"/>
        </w:rPr>
        <w:t xml:space="preserve">, </w:t>
      </w:r>
      <w:hyperlink r:id="rId17" w:history="1">
        <w:r w:rsidRPr="000E76F5">
          <w:rPr>
            <w:rStyle w:val="Hyperlinkki"/>
            <w:sz w:val="24"/>
            <w:szCs w:val="24"/>
          </w:rPr>
          <w:t>https://developer.android.com/courses/pathways/android-basics-compose-unit-6-pathway-3</w:t>
        </w:r>
      </w:hyperlink>
      <w:r>
        <w:rPr>
          <w:szCs w:val="24"/>
        </w:rPr>
        <w:t xml:space="preserve">, </w:t>
      </w:r>
      <w:hyperlink r:id="rId18" w:history="1">
        <w:r w:rsidRPr="000E76F5">
          <w:rPr>
            <w:rStyle w:val="Hyperlinkki"/>
            <w:sz w:val="24"/>
            <w:szCs w:val="24"/>
          </w:rPr>
          <w:t>https://github.com/huuphuoc1396/AndroidStepDetector</w:t>
        </w:r>
      </w:hyperlink>
      <w:r>
        <w:rPr>
          <w:szCs w:val="24"/>
        </w:rPr>
        <w:t xml:space="preserve"> sekä hieman Chat GPT. Tehtävä oli kohtalaisen helppo suorittaa näiden lähteiden avulla, eikä suurempia ongelmia tullut vastaan.</w:t>
      </w:r>
    </w:p>
    <w:p w14:paraId="0D0057C6" w14:textId="2DEFB0BD" w:rsidR="001C3B9A" w:rsidRDefault="001C3B9A" w:rsidP="001C3B9A">
      <w:pPr>
        <w:rPr>
          <w:b/>
          <w:bCs/>
          <w:sz w:val="28"/>
          <w:szCs w:val="28"/>
        </w:rPr>
      </w:pPr>
      <w:r>
        <w:rPr>
          <w:b/>
          <w:bCs/>
          <w:sz w:val="28"/>
          <w:szCs w:val="28"/>
        </w:rPr>
        <w:t>Harjoitus 15-16</w:t>
      </w:r>
    </w:p>
    <w:p w14:paraId="6A7F1A86" w14:textId="60E6654A" w:rsidR="001C3B9A" w:rsidRDefault="001C3B9A" w:rsidP="001C3B9A">
      <w:pPr>
        <w:rPr>
          <w:b/>
          <w:bCs/>
          <w:sz w:val="28"/>
          <w:szCs w:val="28"/>
        </w:rPr>
      </w:pPr>
      <w:r>
        <w:rPr>
          <w:szCs w:val="24"/>
        </w:rPr>
        <w:t xml:space="preserve">Tämän tehtävän tavoitteena oli toteuttaa laitteen sijainnin paikannus </w:t>
      </w:r>
      <w:proofErr w:type="spellStart"/>
      <w:r>
        <w:rPr>
          <w:szCs w:val="24"/>
        </w:rPr>
        <w:t>gps</w:t>
      </w:r>
      <w:proofErr w:type="spellEnd"/>
      <w:r>
        <w:rPr>
          <w:szCs w:val="24"/>
        </w:rPr>
        <w:t xml:space="preserve"> -pisteenä eli longitudi ja latitudi ja mahdollisuus tallentaa ne tiedostoon. Sen lisäksi tallennetut pisteet ja laitteen nykyinen sijainti näytetään kartalla. Käyttäjältä pitää myös kysyä tarvittavat luvat, jotta hänen laitteensa sijainti voidaan selvittää. Tehtävässä käytin </w:t>
      </w:r>
      <w:proofErr w:type="spellStart"/>
      <w:r>
        <w:rPr>
          <w:szCs w:val="24"/>
        </w:rPr>
        <w:t>Maps</w:t>
      </w:r>
      <w:proofErr w:type="spellEnd"/>
      <w:r>
        <w:rPr>
          <w:szCs w:val="24"/>
        </w:rPr>
        <w:t xml:space="preserve"> </w:t>
      </w:r>
      <w:proofErr w:type="spellStart"/>
      <w:r>
        <w:rPr>
          <w:szCs w:val="24"/>
        </w:rPr>
        <w:t>Composea</w:t>
      </w:r>
      <w:proofErr w:type="spellEnd"/>
      <w:r>
        <w:rPr>
          <w:szCs w:val="24"/>
        </w:rPr>
        <w:t xml:space="preserve">: </w:t>
      </w:r>
      <w:hyperlink r:id="rId19" w:history="1">
        <w:r w:rsidRPr="00A91657">
          <w:rPr>
            <w:rStyle w:val="Hyperlinkki"/>
            <w:sz w:val="24"/>
            <w:szCs w:val="24"/>
          </w:rPr>
          <w:t>https://github.com/googlemaps/android-maps-compose</w:t>
        </w:r>
      </w:hyperlink>
      <w:r>
        <w:rPr>
          <w:szCs w:val="24"/>
        </w:rPr>
        <w:t xml:space="preserve"> ja sijainnin selvitykseen käytin apuna Androidin tutoriaalia: </w:t>
      </w:r>
      <w:r w:rsidRPr="001C3B9A">
        <w:rPr>
          <w:szCs w:val="24"/>
        </w:rPr>
        <w:t>https://developer.android.com/develop/sensors-and-location/location/retrieve-current</w:t>
      </w:r>
      <w:r>
        <w:rPr>
          <w:szCs w:val="24"/>
        </w:rPr>
        <w:t>. Tehtävän teossa ei tullut mainitsemisen arvoisia ongelmia.</w:t>
      </w:r>
      <w:r w:rsidR="00B84FF4">
        <w:rPr>
          <w:szCs w:val="24"/>
        </w:rPr>
        <w:t xml:space="preserve"> Kuva laitteen sijainnista ja 10 talletetusta paikasta:</w:t>
      </w:r>
    </w:p>
    <w:p w14:paraId="567CCE39" w14:textId="6356F8C9" w:rsidR="001C3B9A" w:rsidRDefault="00B84FF4" w:rsidP="002A6675">
      <w:pPr>
        <w:rPr>
          <w:szCs w:val="24"/>
        </w:rPr>
      </w:pPr>
      <w:r w:rsidRPr="007F180F">
        <w:rPr>
          <w:noProof/>
        </w:rPr>
        <w:lastRenderedPageBreak/>
        <w:drawing>
          <wp:inline distT="0" distB="0" distL="0" distR="0" wp14:anchorId="1A932B03" wp14:editId="6E0CFF72">
            <wp:extent cx="5321300" cy="9074150"/>
            <wp:effectExtent l="0" t="0" r="0" b="0"/>
            <wp:docPr id="1127312631"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12631" name="Kuva 1" descr="Kuva, joka sisältää kohteen teksti, kuvakaappaus, diagrammi, Fontti&#10;&#10;Kuvaus luotu automaattisest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0" cy="9074150"/>
                    </a:xfrm>
                    <a:prstGeom prst="rect">
                      <a:avLst/>
                    </a:prstGeom>
                    <a:noFill/>
                    <a:ln>
                      <a:noFill/>
                    </a:ln>
                  </pic:spPr>
                </pic:pic>
              </a:graphicData>
            </a:graphic>
          </wp:inline>
        </w:drawing>
      </w:r>
    </w:p>
    <w:p w14:paraId="61DB597A" w14:textId="4D1D35C7" w:rsidR="00CE6106" w:rsidRDefault="00CE6106" w:rsidP="002A6675">
      <w:pPr>
        <w:rPr>
          <w:b/>
          <w:bCs/>
          <w:sz w:val="28"/>
          <w:szCs w:val="28"/>
        </w:rPr>
      </w:pPr>
      <w:r>
        <w:rPr>
          <w:b/>
          <w:bCs/>
          <w:sz w:val="28"/>
          <w:szCs w:val="28"/>
        </w:rPr>
        <w:lastRenderedPageBreak/>
        <w:t>Harjoitus 17</w:t>
      </w:r>
    </w:p>
    <w:p w14:paraId="79601E08" w14:textId="0C2D60C8" w:rsidR="00CE6106" w:rsidRDefault="00CE6106" w:rsidP="002A6675">
      <w:pPr>
        <w:rPr>
          <w:szCs w:val="24"/>
        </w:rPr>
      </w:pPr>
      <w:r>
        <w:rPr>
          <w:szCs w:val="24"/>
        </w:rPr>
        <w:t xml:space="preserve">Tämän tehtävän tavoitteena oli tehdä valuuttalaskin sovellus, joka laskee eurojen vaihdon kolmella eri valuutalla ja näyttää tulokset. Valuuttakurssit haettiin verkossa olevasta rajapinnasta. Käyttämäni API oli: </w:t>
      </w:r>
      <w:hyperlink r:id="rId21" w:history="1">
        <w:r w:rsidRPr="00FA48C9">
          <w:rPr>
            <w:rStyle w:val="Hyperlinkki"/>
            <w:sz w:val="24"/>
            <w:szCs w:val="24"/>
          </w:rPr>
          <w:t>https://www.exchangerate-api.com/</w:t>
        </w:r>
      </w:hyperlink>
      <w:r>
        <w:rPr>
          <w:szCs w:val="24"/>
        </w:rPr>
        <w:t xml:space="preserve">. HTTP – pyynnöt tein </w:t>
      </w:r>
      <w:proofErr w:type="spellStart"/>
      <w:r>
        <w:rPr>
          <w:szCs w:val="24"/>
        </w:rPr>
        <w:t>Retrofit</w:t>
      </w:r>
      <w:proofErr w:type="spellEnd"/>
      <w:r>
        <w:rPr>
          <w:szCs w:val="24"/>
        </w:rPr>
        <w:t xml:space="preserve"> kirjastolla. </w:t>
      </w:r>
      <w:proofErr w:type="spellStart"/>
      <w:r>
        <w:rPr>
          <w:szCs w:val="24"/>
        </w:rPr>
        <w:t>Serialisoinnin</w:t>
      </w:r>
      <w:proofErr w:type="spellEnd"/>
      <w:r>
        <w:rPr>
          <w:szCs w:val="24"/>
        </w:rPr>
        <w:t xml:space="preserve"> ja </w:t>
      </w:r>
      <w:proofErr w:type="spellStart"/>
      <w:r>
        <w:rPr>
          <w:szCs w:val="24"/>
        </w:rPr>
        <w:t>deserialisoinnin</w:t>
      </w:r>
      <w:proofErr w:type="spellEnd"/>
      <w:r>
        <w:rPr>
          <w:szCs w:val="24"/>
        </w:rPr>
        <w:t xml:space="preserve"> hoidin </w:t>
      </w:r>
      <w:proofErr w:type="spellStart"/>
      <w:r>
        <w:rPr>
          <w:szCs w:val="24"/>
        </w:rPr>
        <w:t>Gson</w:t>
      </w:r>
      <w:proofErr w:type="spellEnd"/>
      <w:r>
        <w:rPr>
          <w:szCs w:val="24"/>
        </w:rPr>
        <w:t xml:space="preserve"> kirjastolla. Tehtävän teko oli melko suoraviivaista, sillä olen tehnyt saman tyyppisiä asioita aikaisemmin tekemässäni </w:t>
      </w:r>
      <w:proofErr w:type="spellStart"/>
      <w:r>
        <w:rPr>
          <w:szCs w:val="24"/>
        </w:rPr>
        <w:t>android</w:t>
      </w:r>
      <w:proofErr w:type="spellEnd"/>
      <w:r>
        <w:rPr>
          <w:szCs w:val="24"/>
        </w:rPr>
        <w:t xml:space="preserve"> sovelluksessa, ja käytin sitä apuna, kun en muistanut jotain. </w:t>
      </w:r>
    </w:p>
    <w:p w14:paraId="6916B11A" w14:textId="2B334209" w:rsidR="00CE6106" w:rsidRDefault="00CE6106" w:rsidP="00CE6106">
      <w:pPr>
        <w:rPr>
          <w:b/>
          <w:bCs/>
          <w:sz w:val="28"/>
          <w:szCs w:val="28"/>
        </w:rPr>
      </w:pPr>
      <w:r>
        <w:rPr>
          <w:b/>
          <w:bCs/>
          <w:sz w:val="28"/>
          <w:szCs w:val="28"/>
        </w:rPr>
        <w:t>Harjoitus 18</w:t>
      </w:r>
    </w:p>
    <w:p w14:paraId="6EBD23E3" w14:textId="53197EE9" w:rsidR="00CE6106" w:rsidRDefault="00C94687" w:rsidP="002A6675">
      <w:pPr>
        <w:rPr>
          <w:szCs w:val="24"/>
        </w:rPr>
      </w:pPr>
      <w:r>
        <w:rPr>
          <w:szCs w:val="24"/>
        </w:rPr>
        <w:t xml:space="preserve">Tämän tehtävän tavoitteena oli tarkoitus toteuttaa sovellus, joka antaa käyttäjän hakea sijaintia ja antaa sijainnin perusteella viisi viimeisintä lämpötila-arvoa ilmatieteenlaitoksen palvelusta mittausajan kanssa. En ole ennen käsitellyt XML dataa ja sen kanssa oli hieman haasteita. Käytin avuksi artikkelia: </w:t>
      </w:r>
      <w:hyperlink r:id="rId22" w:history="1">
        <w:r w:rsidRPr="005F7234">
          <w:rPr>
            <w:rStyle w:val="Hyperlinkki"/>
            <w:sz w:val="24"/>
            <w:szCs w:val="24"/>
          </w:rPr>
          <w:t>https://etemnogrudova.medium.com/parsing-xml-using-retrofit2-in-kotlin-8e0ff6420bd7</w:t>
        </w:r>
      </w:hyperlink>
      <w:r>
        <w:rPr>
          <w:szCs w:val="24"/>
        </w:rPr>
        <w:t xml:space="preserve"> ja </w:t>
      </w:r>
      <w:proofErr w:type="spellStart"/>
      <w:r>
        <w:rPr>
          <w:szCs w:val="24"/>
        </w:rPr>
        <w:t>ChatGPT</w:t>
      </w:r>
      <w:proofErr w:type="spellEnd"/>
      <w:r>
        <w:rPr>
          <w:szCs w:val="24"/>
        </w:rPr>
        <w:t xml:space="preserve"> data luokkien luomiseen.</w:t>
      </w:r>
    </w:p>
    <w:p w14:paraId="0D6C79A5" w14:textId="77777777" w:rsidR="005B12F9" w:rsidRDefault="005B12F9" w:rsidP="002A6675">
      <w:pPr>
        <w:rPr>
          <w:szCs w:val="24"/>
        </w:rPr>
      </w:pPr>
    </w:p>
    <w:p w14:paraId="6BECE6D9" w14:textId="72EE7330" w:rsidR="005B12F9" w:rsidRDefault="005B12F9" w:rsidP="005B12F9">
      <w:pPr>
        <w:rPr>
          <w:b/>
          <w:bCs/>
          <w:sz w:val="28"/>
          <w:szCs w:val="28"/>
        </w:rPr>
      </w:pPr>
      <w:r>
        <w:rPr>
          <w:b/>
          <w:bCs/>
          <w:sz w:val="28"/>
          <w:szCs w:val="28"/>
        </w:rPr>
        <w:t>Harjoitus 19</w:t>
      </w:r>
    </w:p>
    <w:p w14:paraId="6B77BF25" w14:textId="3636D5CE" w:rsidR="005B12F9" w:rsidRDefault="005B12F9" w:rsidP="005B12F9">
      <w:pPr>
        <w:rPr>
          <w:szCs w:val="24"/>
        </w:rPr>
      </w:pPr>
      <w:r>
        <w:rPr>
          <w:szCs w:val="24"/>
        </w:rPr>
        <w:t xml:space="preserve">Tämän </w:t>
      </w:r>
      <w:r w:rsidR="006B3751">
        <w:rPr>
          <w:szCs w:val="24"/>
        </w:rPr>
        <w:t xml:space="preserve">tehtävän tarkoitus oli toteuttaa </w:t>
      </w:r>
      <w:proofErr w:type="spellStart"/>
      <w:r w:rsidR="006B3751">
        <w:rPr>
          <w:szCs w:val="24"/>
        </w:rPr>
        <w:t>Widget</w:t>
      </w:r>
      <w:proofErr w:type="spellEnd"/>
      <w:r w:rsidR="006B3751">
        <w:rPr>
          <w:szCs w:val="24"/>
        </w:rPr>
        <w:t xml:space="preserve"> mobiililaitteen ruudulle, jossa hyödynnetään jommankumman edellisen tehtävän dataa. Itse tein valuuttalaskin sovellukselle. Näytin </w:t>
      </w:r>
      <w:proofErr w:type="spellStart"/>
      <w:r w:rsidR="006B3751">
        <w:rPr>
          <w:szCs w:val="24"/>
        </w:rPr>
        <w:t>Widgetissä</w:t>
      </w:r>
      <w:proofErr w:type="spellEnd"/>
      <w:r w:rsidR="006B3751">
        <w:rPr>
          <w:szCs w:val="24"/>
        </w:rPr>
        <w:t xml:space="preserve"> muuntokurssit kolmelle eri valuutalle. Toteutin tehtävän </w:t>
      </w:r>
      <w:proofErr w:type="spellStart"/>
      <w:r w:rsidR="006B3751">
        <w:rPr>
          <w:szCs w:val="24"/>
        </w:rPr>
        <w:t>Jetpack</w:t>
      </w:r>
      <w:proofErr w:type="spellEnd"/>
      <w:r w:rsidR="006B3751">
        <w:rPr>
          <w:szCs w:val="24"/>
        </w:rPr>
        <w:t xml:space="preserve"> </w:t>
      </w:r>
      <w:proofErr w:type="spellStart"/>
      <w:r w:rsidR="006B3751">
        <w:rPr>
          <w:szCs w:val="24"/>
        </w:rPr>
        <w:t>Glancella</w:t>
      </w:r>
      <w:proofErr w:type="spellEnd"/>
      <w:r w:rsidR="006B3751">
        <w:rPr>
          <w:szCs w:val="24"/>
        </w:rPr>
        <w:t xml:space="preserve"> ja tällä ohjeistuksella: </w:t>
      </w:r>
      <w:hyperlink r:id="rId23" w:history="1">
        <w:r w:rsidR="00174B9C" w:rsidRPr="005F7234">
          <w:rPr>
            <w:rStyle w:val="Hyperlinkki"/>
            <w:sz w:val="24"/>
            <w:szCs w:val="24"/>
          </w:rPr>
          <w:t>https://developer.android.com/develop/ui/views/appwidgets/overview</w:t>
        </w:r>
      </w:hyperlink>
      <w:r w:rsidR="00174B9C">
        <w:rPr>
          <w:szCs w:val="24"/>
        </w:rPr>
        <w:t>. Toteuttamisessa ei tullut vastaan ongelmia.</w:t>
      </w:r>
    </w:p>
    <w:p w14:paraId="0BD68B82" w14:textId="77777777" w:rsidR="00FC5CF9" w:rsidRDefault="00FC5CF9" w:rsidP="005B12F9">
      <w:pPr>
        <w:rPr>
          <w:szCs w:val="24"/>
        </w:rPr>
      </w:pPr>
    </w:p>
    <w:p w14:paraId="5E59211A" w14:textId="4EA331AF" w:rsidR="00FC5CF9" w:rsidRDefault="00FC5CF9" w:rsidP="00FC5CF9">
      <w:pPr>
        <w:rPr>
          <w:b/>
          <w:bCs/>
          <w:sz w:val="28"/>
          <w:szCs w:val="28"/>
        </w:rPr>
      </w:pPr>
      <w:r>
        <w:rPr>
          <w:b/>
          <w:bCs/>
          <w:sz w:val="28"/>
          <w:szCs w:val="28"/>
        </w:rPr>
        <w:t>Harjoitus 20</w:t>
      </w:r>
    </w:p>
    <w:p w14:paraId="24A162D4" w14:textId="2F0318F6" w:rsidR="00FC5CF9" w:rsidRDefault="00FC5CF9" w:rsidP="00FC5CF9">
      <w:pPr>
        <w:rPr>
          <w:szCs w:val="24"/>
        </w:rPr>
      </w:pPr>
      <w:r>
        <w:rPr>
          <w:szCs w:val="24"/>
        </w:rPr>
        <w:t xml:space="preserve">Etäopetus toteutettiin ihan hyvin. Katsoin aika vähän luentoja, joten niistä ei ole juurikaan sanottavaa. Moodle alustalta löytyy riittävät tiedot kurssin suorittamiseen. </w:t>
      </w:r>
      <w:proofErr w:type="spellStart"/>
      <w:r>
        <w:rPr>
          <w:szCs w:val="24"/>
        </w:rPr>
        <w:t>Coursegitlab</w:t>
      </w:r>
      <w:proofErr w:type="spellEnd"/>
      <w:r>
        <w:rPr>
          <w:szCs w:val="24"/>
        </w:rPr>
        <w:t xml:space="preserve"> toimii hyvänä tehtävien palautus alustana. </w:t>
      </w:r>
    </w:p>
    <w:p w14:paraId="75DEC828" w14:textId="4C47A211" w:rsidR="00FC5CF9" w:rsidRDefault="00FC5CF9" w:rsidP="00FC5CF9">
      <w:pPr>
        <w:rPr>
          <w:szCs w:val="24"/>
        </w:rPr>
      </w:pPr>
      <w:r>
        <w:rPr>
          <w:szCs w:val="24"/>
        </w:rPr>
        <w:t xml:space="preserve">Kurssilla oli hyvää sisältöä </w:t>
      </w:r>
      <w:proofErr w:type="spellStart"/>
      <w:r>
        <w:rPr>
          <w:szCs w:val="24"/>
        </w:rPr>
        <w:t>android</w:t>
      </w:r>
      <w:proofErr w:type="spellEnd"/>
      <w:r>
        <w:rPr>
          <w:szCs w:val="24"/>
        </w:rPr>
        <w:t xml:space="preserve"> kehityksestä, mutta esimerkiksi layoutista, teemoista ja semmoisista olisi voinut olla enemmän. </w:t>
      </w:r>
      <w:proofErr w:type="spellStart"/>
      <w:r>
        <w:rPr>
          <w:szCs w:val="24"/>
        </w:rPr>
        <w:t>Jetpack</w:t>
      </w:r>
      <w:proofErr w:type="spellEnd"/>
      <w:r>
        <w:rPr>
          <w:szCs w:val="24"/>
        </w:rPr>
        <w:t xml:space="preserve"> </w:t>
      </w:r>
      <w:proofErr w:type="spellStart"/>
      <w:r>
        <w:rPr>
          <w:szCs w:val="24"/>
        </w:rPr>
        <w:t>composesta</w:t>
      </w:r>
      <w:proofErr w:type="spellEnd"/>
      <w:r>
        <w:rPr>
          <w:szCs w:val="24"/>
        </w:rPr>
        <w:t xml:space="preserve"> olisi voinut myös olla opetusmateriaalia, koska se taitaa olla se teknologia millä modernit </w:t>
      </w:r>
      <w:proofErr w:type="spellStart"/>
      <w:r>
        <w:rPr>
          <w:szCs w:val="24"/>
        </w:rPr>
        <w:t>android</w:t>
      </w:r>
      <w:proofErr w:type="spellEnd"/>
      <w:r>
        <w:rPr>
          <w:szCs w:val="24"/>
        </w:rPr>
        <w:t xml:space="preserve"> sovellukset tehdään. </w:t>
      </w:r>
    </w:p>
    <w:p w14:paraId="5F5C5735" w14:textId="11233E49" w:rsidR="00FC5CF9" w:rsidRDefault="00FC5CF9" w:rsidP="00FC5CF9">
      <w:pPr>
        <w:rPr>
          <w:szCs w:val="24"/>
        </w:rPr>
      </w:pPr>
      <w:r>
        <w:rPr>
          <w:szCs w:val="24"/>
        </w:rPr>
        <w:t xml:space="preserve">Itse luen mieluummin koodia ja tekstimuodossa olevaa opetusmateriaalia, kuin katson luentoja koska se sopii paremmin oppimistyyliini. </w:t>
      </w:r>
    </w:p>
    <w:p w14:paraId="1514843D" w14:textId="26646216" w:rsidR="00FC5CF9" w:rsidRDefault="00FC5CF9" w:rsidP="00FC5CF9">
      <w:pPr>
        <w:rPr>
          <w:szCs w:val="24"/>
        </w:rPr>
      </w:pPr>
      <w:r>
        <w:rPr>
          <w:szCs w:val="24"/>
        </w:rPr>
        <w:t xml:space="preserve">Käytin tarjottua oheismateriaalia, mutta etsin myös itse netistä erilaisia materiaaleja. Tarjotut materiaalit olivat hyödyllisiä, mutta </w:t>
      </w:r>
      <w:proofErr w:type="spellStart"/>
      <w:r>
        <w:rPr>
          <w:szCs w:val="24"/>
        </w:rPr>
        <w:t>Jetpack</w:t>
      </w:r>
      <w:proofErr w:type="spellEnd"/>
      <w:r>
        <w:rPr>
          <w:szCs w:val="24"/>
        </w:rPr>
        <w:t xml:space="preserve"> </w:t>
      </w:r>
      <w:proofErr w:type="spellStart"/>
      <w:r>
        <w:rPr>
          <w:szCs w:val="24"/>
        </w:rPr>
        <w:t>Compose</w:t>
      </w:r>
      <w:proofErr w:type="spellEnd"/>
      <w:r>
        <w:rPr>
          <w:szCs w:val="24"/>
        </w:rPr>
        <w:t xml:space="preserve"> materiaaleja olisi voinut olla enemmän.</w:t>
      </w:r>
    </w:p>
    <w:p w14:paraId="32435C1E" w14:textId="32C528BD" w:rsidR="00FC5CF9" w:rsidRDefault="00BE02D5" w:rsidP="00FC5CF9">
      <w:pPr>
        <w:rPr>
          <w:szCs w:val="24"/>
        </w:rPr>
      </w:pPr>
      <w:r>
        <w:rPr>
          <w:szCs w:val="24"/>
        </w:rPr>
        <w:t xml:space="preserve">Käytin apuna satunnaisesti </w:t>
      </w:r>
      <w:proofErr w:type="spellStart"/>
      <w:r>
        <w:rPr>
          <w:szCs w:val="24"/>
        </w:rPr>
        <w:t>ChatGPT:tä</w:t>
      </w:r>
      <w:proofErr w:type="spellEnd"/>
      <w:r>
        <w:rPr>
          <w:szCs w:val="24"/>
        </w:rPr>
        <w:t xml:space="preserve">. Käytin sitä koodin </w:t>
      </w:r>
      <w:proofErr w:type="spellStart"/>
      <w:r>
        <w:rPr>
          <w:szCs w:val="24"/>
        </w:rPr>
        <w:t>debugaamiseen</w:t>
      </w:r>
      <w:proofErr w:type="spellEnd"/>
      <w:r>
        <w:rPr>
          <w:szCs w:val="24"/>
        </w:rPr>
        <w:t>, ideointiin ja konseptien selittämiseen. Koin tekoälyn käytön hyödylliseksi. Mielestäni tekoälyn käyttöä tulisi ohjeistaa siten, että suositellaan opiskelijoita itse keksimään ratkaisuja ongelmiin, sillä tämän kaltainen lähestymistapa palvelee heitä enemmän työelämää ajatellen, kuin se, että kopioidaan tekoälyn tuottama koodi ilman, että mietitään miten se toimii.</w:t>
      </w:r>
    </w:p>
    <w:p w14:paraId="58420C0F" w14:textId="705EDF49" w:rsidR="00BE02D5" w:rsidRDefault="00BE02D5" w:rsidP="00FC5CF9">
      <w:pPr>
        <w:rPr>
          <w:szCs w:val="24"/>
        </w:rPr>
      </w:pPr>
      <w:r>
        <w:rPr>
          <w:szCs w:val="24"/>
        </w:rPr>
        <w:lastRenderedPageBreak/>
        <w:t>Mielestäni kaikki tehtävät olivat hyödyllisiä, sillä niissä opeteltiin asioita, joita esiintyy useimmissa Android sovelluksissa. En kokenut mitään tehtävää liian vaikeaksi tai helpoksi.</w:t>
      </w:r>
    </w:p>
    <w:p w14:paraId="55833A3D" w14:textId="5A89CA28" w:rsidR="00563C21" w:rsidRDefault="00BE02D5" w:rsidP="006740F9">
      <w:r>
        <w:rPr>
          <w:szCs w:val="24"/>
        </w:rPr>
        <w:t xml:space="preserve">Kurssi tuntui laajuudeltaan sopivalta. Laajuuden sopivuus tosin riippuu siitä, miten tehtävien tekoa lähestyy. Voisin kuvitella, että kurssi tuntuu laajuudeltaan aika pieneltä jos antaa tekoälyn hoitaa suurimman osan. </w:t>
      </w:r>
    </w:p>
    <w:p w14:paraId="028CF6AF" w14:textId="77777777" w:rsidR="00563C21" w:rsidRPr="00563C21" w:rsidRDefault="00563C21" w:rsidP="00563C21"/>
    <w:p w14:paraId="30AE5369" w14:textId="77777777" w:rsidR="00921F64" w:rsidRDefault="00921F64" w:rsidP="00921F64">
      <w:pPr>
        <w:pStyle w:val="Otsikko1"/>
        <w:rPr>
          <w:sz w:val="36"/>
          <w:szCs w:val="36"/>
        </w:rPr>
      </w:pPr>
      <w:r w:rsidRPr="005501C8">
        <w:rPr>
          <w:sz w:val="36"/>
          <w:szCs w:val="36"/>
        </w:rPr>
        <w:t xml:space="preserve">Harjoitustyön dokumentointi </w:t>
      </w:r>
    </w:p>
    <w:p w14:paraId="5192422F" w14:textId="77777777" w:rsidR="00920F7F" w:rsidRDefault="00920F7F" w:rsidP="00920F7F"/>
    <w:p w14:paraId="29D4688D" w14:textId="19D7AFE6" w:rsidR="00920F7F" w:rsidRDefault="00920F7F" w:rsidP="00920F7F">
      <w:r>
        <w:t>Kurssin harjoitustyöksi päätin tehdä simppelin frisbeegolfsovelluksen, jolla voi pitää kirjaa pelatuista kierroksista</w:t>
      </w:r>
      <w:r w:rsidR="00E34189">
        <w:t xml:space="preserve"> yhdelle henkilölle</w:t>
      </w:r>
      <w:r>
        <w:t xml:space="preserve">, tarkastella aikaisempia kierroksia, etsiä ratoja kartalta tai listalta ja tarkastella tilastoja pelatuista kierroksista eri aikaväleillä. </w:t>
      </w:r>
      <w:r w:rsidR="00E34189">
        <w:t>Sovellus on toteutettu käytettäväksi vain suomessa.</w:t>
      </w:r>
      <w:r w:rsidR="00A14E92">
        <w:t xml:space="preserve"> Sovellus on ottanut inspiraatiota </w:t>
      </w:r>
      <w:proofErr w:type="spellStart"/>
      <w:r w:rsidR="00A14E92">
        <w:t>UDisc</w:t>
      </w:r>
      <w:proofErr w:type="spellEnd"/>
      <w:r w:rsidR="00A14E92">
        <w:t xml:space="preserve"> sovelluksesta.</w:t>
      </w:r>
    </w:p>
    <w:p w14:paraId="1E4EA83B" w14:textId="6A72BACC" w:rsidR="00E34189" w:rsidRDefault="00E34189" w:rsidP="00920F7F">
      <w:r>
        <w:t xml:space="preserve">Kierrosten kirjapito-ominaisuuden toteutuksessa tuli vastaan hieman ongelmia. </w:t>
      </w:r>
      <w:proofErr w:type="spellStart"/>
      <w:r>
        <w:t>PDGA:n</w:t>
      </w:r>
      <w:proofErr w:type="spellEnd"/>
      <w:r>
        <w:t xml:space="preserve"> frisbeegolfrata dataa kattavasti tarjoava API ei ollut saatavilla enää kehittäjille, joten jouduin hakemaan datan Disc Golf </w:t>
      </w:r>
      <w:proofErr w:type="spellStart"/>
      <w:r>
        <w:t>Metrix</w:t>
      </w:r>
      <w:proofErr w:type="spellEnd"/>
      <w:r>
        <w:t xml:space="preserve"> nimisen palvelun </w:t>
      </w:r>
      <w:proofErr w:type="spellStart"/>
      <w:r>
        <w:t>API:sta</w:t>
      </w:r>
      <w:proofErr w:type="spellEnd"/>
      <w:r>
        <w:t>. Sieltä saatava data ei ollut kovin täydellistä,</w:t>
      </w:r>
      <w:r w:rsidR="00A14E92">
        <w:t xml:space="preserve"> koska</w:t>
      </w:r>
      <w:r>
        <w:t xml:space="preserve"> joistain radoista puuttuu esimerkiksi kokonaan tiedot koreista. Ratkaisuksi tähän ongelmaan päätin luoda ominaisuuden, jolla käyttäjä voi itse syöttää tiedot korien määrästä ja niiden par lukemista, jos ne puuttuvat. Lisäsin myös mahdollisuuden luoda mukautetun radan, jolloin käyttäjä voi valita itse radan nimen, korimäärän ja par lukemat. Tämä mahdollistaa sen, että käyttäjä voi seurata tuloksia radalta, jota ei löydy valmiiksi sovelluksesta. Kun käyttäjä valitsee rataa, jolla pelata, hän voi valita radan joko lähellä (25 km säteellä) olevan radan, tai jonkun viimeksi pelatuista radoista.</w:t>
      </w:r>
    </w:p>
    <w:p w14:paraId="63E5D194" w14:textId="4586E0F8" w:rsidR="00E34189" w:rsidRDefault="00E34189" w:rsidP="00920F7F">
      <w:r>
        <w:t>Ratojen tarkastelun voi tehdä joko listalta tai kartalta</w:t>
      </w:r>
      <w:r w:rsidR="00CF21EC">
        <w:t>, ja niiden välillä voi vaihtaa helposti yhdellä painikkeella</w:t>
      </w:r>
      <w:r>
        <w:t xml:space="preserve">. Kun hakukenttään alkaa kirjoittamaan radan nimeä, niin ruudulle suodattuvat käyttäjän kirjoittamien kirjainten perusteella täsmäävät radan nimet. Kartalta ratoja voi etsiä </w:t>
      </w:r>
      <w:r w:rsidR="00CF21EC">
        <w:t xml:space="preserve">tutkimalla ympäriinsä ja rata markkeria klikkaamalla näkee radan nimen, sijainnin ja korimäärän, jos se on saatavilla. Toteutin karttaan zoomaus tasosta riippuvaisen markkerien </w:t>
      </w:r>
      <w:proofErr w:type="spellStart"/>
      <w:r w:rsidR="00CF21EC">
        <w:t>klusteroinnin</w:t>
      </w:r>
      <w:proofErr w:type="spellEnd"/>
      <w:r w:rsidR="00CF21EC">
        <w:t xml:space="preserve">, joka parantaa kartan suorituskykyä moninkertaisesti. Kartta on rajoitettu siten, että kameraa ei pysty liikuttamaan ulos suurin piirtein suomen alueelta. Kartassa on myös käyttäjän sijainnin näyttävä ikoni, joka näyttää myös mihin suuntaan käyttäjän laite osoittaa. Kartassa on mukautettu tumma teema, ja ylimääräiset markkerit on poistettu(kaupat, nähtävyydet jne.).  </w:t>
      </w:r>
    </w:p>
    <w:p w14:paraId="320285C8" w14:textId="11074573" w:rsidR="00CF21EC" w:rsidRDefault="00CF21EC" w:rsidP="00920F7F">
      <w:r>
        <w:t xml:space="preserve">Sovelluksesta voi tarkastella myös statistiikka dataa. Sivu näyttää käyttäjän yhteismäärän käyttäjän pelatuista kierroksista ja radoista, väylistä, heitoista ja pelatuimman radan. Lisäksi sovelluksessa voi tarkastella par tuloksia eri aikaväleiltä, jossa on vaihtoehdot: viimeiset 10 kierrosta, viimeiset 20 kierrosta, tulokset valitulta vuodelta ja viimeiseksi tulokset kaikelta ajalta. Tulokset näytetään horisontaalisesti asetetussa pylväsdiagrammissa, josta pylvästä klikkaamalla voi nähdä tuloksen. </w:t>
      </w:r>
    </w:p>
    <w:p w14:paraId="27880428" w14:textId="77777777" w:rsidR="00AD518A" w:rsidRDefault="00721A20" w:rsidP="00920F7F">
      <w:pPr>
        <w:rPr>
          <w:noProof/>
        </w:rPr>
      </w:pPr>
      <w:r>
        <w:lastRenderedPageBreak/>
        <w:t xml:space="preserve">Sovelluksen käyttöliittymä on toteutettu </w:t>
      </w:r>
      <w:proofErr w:type="spellStart"/>
      <w:r>
        <w:t>Jetpack</w:t>
      </w:r>
      <w:proofErr w:type="spellEnd"/>
      <w:r>
        <w:t xml:space="preserve"> </w:t>
      </w:r>
      <w:proofErr w:type="spellStart"/>
      <w:r>
        <w:t>Composella</w:t>
      </w:r>
      <w:proofErr w:type="spellEnd"/>
      <w:r>
        <w:t xml:space="preserve">. Tiedon tallennukseen käytin </w:t>
      </w:r>
      <w:proofErr w:type="spellStart"/>
      <w:r>
        <w:t>Room</w:t>
      </w:r>
      <w:proofErr w:type="spellEnd"/>
      <w:r>
        <w:t xml:space="preserve"> tietokanta kirjastoa ja </w:t>
      </w:r>
      <w:proofErr w:type="spellStart"/>
      <w:r>
        <w:t>datastorea</w:t>
      </w:r>
      <w:proofErr w:type="spellEnd"/>
      <w:r>
        <w:t xml:space="preserve">. Toteutin myös </w:t>
      </w:r>
      <w:proofErr w:type="spellStart"/>
      <w:r>
        <w:t>WorkManagerin</w:t>
      </w:r>
      <w:proofErr w:type="spellEnd"/>
      <w:r>
        <w:t xml:space="preserve">, joka hakee tiedot </w:t>
      </w:r>
      <w:proofErr w:type="spellStart"/>
      <w:r>
        <w:t>APIsta</w:t>
      </w:r>
      <w:proofErr w:type="spellEnd"/>
      <w:r>
        <w:t xml:space="preserve"> ensimmäisellä käynnistyskerralla ja sen jälkeen viikon välein sen varalta, jos dataan tulee muutoksia. Käytin API datan hakuun </w:t>
      </w:r>
      <w:proofErr w:type="spellStart"/>
      <w:r>
        <w:t>Retrofit</w:t>
      </w:r>
      <w:proofErr w:type="spellEnd"/>
      <w:r>
        <w:t xml:space="preserve"> kirjastoa. Sensorit, jotka käytin ovat kiihtyvyys</w:t>
      </w:r>
      <w:r w:rsidR="00A14E92">
        <w:t xml:space="preserve"> ja </w:t>
      </w:r>
      <w:proofErr w:type="spellStart"/>
      <w:r>
        <w:t>mag</w:t>
      </w:r>
      <w:r w:rsidR="00A14E92">
        <w:t>netometer</w:t>
      </w:r>
      <w:proofErr w:type="spellEnd"/>
      <w:r w:rsidR="00A14E92">
        <w:t xml:space="preserve"> sensorit</w:t>
      </w:r>
      <w:r w:rsidR="00547859">
        <w:t xml:space="preserve">. Käyttäjän </w:t>
      </w:r>
      <w:r w:rsidR="00403CA3">
        <w:t>s</w:t>
      </w:r>
      <w:r w:rsidR="00A14E92">
        <w:t xml:space="preserve">ijainnin hakuun käytin </w:t>
      </w:r>
      <w:proofErr w:type="spellStart"/>
      <w:r w:rsidR="00A14E92">
        <w:t>FusedLocationProviderClient</w:t>
      </w:r>
      <w:proofErr w:type="spellEnd"/>
      <w:r w:rsidR="00A14E92">
        <w:t xml:space="preserve">. </w:t>
      </w:r>
      <w:r w:rsidR="00B966E3">
        <w:t xml:space="preserve">Kartan </w:t>
      </w:r>
      <w:proofErr w:type="spellStart"/>
      <w:r w:rsidR="00B966E3">
        <w:t>totetin</w:t>
      </w:r>
      <w:proofErr w:type="spellEnd"/>
      <w:r w:rsidR="00B966E3">
        <w:t xml:space="preserve"> </w:t>
      </w:r>
      <w:proofErr w:type="spellStart"/>
      <w:r w:rsidR="00B966E3">
        <w:t>android-maps-compose</w:t>
      </w:r>
      <w:proofErr w:type="spellEnd"/>
      <w:r w:rsidR="00B966E3">
        <w:t xml:space="preserve"> kirjaston avulla.</w:t>
      </w:r>
      <w:r w:rsidR="006B5779">
        <w:t xml:space="preserve"> Par tulos </w:t>
      </w:r>
      <w:proofErr w:type="spellStart"/>
      <w:r w:rsidR="006B5779">
        <w:t>diagramming</w:t>
      </w:r>
      <w:proofErr w:type="spellEnd"/>
      <w:r w:rsidR="006B5779">
        <w:t xml:space="preserve"> toteutin </w:t>
      </w:r>
      <w:proofErr w:type="spellStart"/>
      <w:r w:rsidR="006B5779">
        <w:t>YCharts</w:t>
      </w:r>
      <w:proofErr w:type="spellEnd"/>
      <w:r w:rsidR="006B5779">
        <w:t xml:space="preserve"> diagrammi kirjaston avulla.</w:t>
      </w:r>
      <w:r w:rsidR="00AD518A" w:rsidRPr="00AD518A">
        <w:rPr>
          <w:noProof/>
        </w:rPr>
        <w:t xml:space="preserve"> </w:t>
      </w:r>
    </w:p>
    <w:p w14:paraId="451D4B82" w14:textId="77777777" w:rsidR="00AD518A" w:rsidRDefault="00AD518A" w:rsidP="00920F7F">
      <w:pPr>
        <w:rPr>
          <w:noProof/>
        </w:rPr>
      </w:pPr>
    </w:p>
    <w:p w14:paraId="28BDC3FE" w14:textId="27A6C96D" w:rsidR="00AD518A" w:rsidRPr="00AD518A" w:rsidRDefault="00AD518A" w:rsidP="00920F7F">
      <w:pPr>
        <w:rPr>
          <w:noProof/>
          <w:szCs w:val="24"/>
        </w:rPr>
      </w:pPr>
      <w:r>
        <w:rPr>
          <w:noProof/>
          <w:szCs w:val="24"/>
        </w:rPr>
        <w:t>Käyttöohje:</w:t>
      </w:r>
    </w:p>
    <w:p w14:paraId="21A8A629" w14:textId="28142AE1" w:rsidR="00CF21EC" w:rsidRDefault="00AD518A" w:rsidP="00920F7F">
      <w:r>
        <w:rPr>
          <w:noProof/>
        </w:rPr>
        <w:drawing>
          <wp:inline distT="0" distB="0" distL="0" distR="0" wp14:anchorId="472A0DD9" wp14:editId="7418540A">
            <wp:extent cx="5348355" cy="3727450"/>
            <wp:effectExtent l="0" t="0" r="5080" b="6350"/>
            <wp:docPr id="2036835575"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5575" name="Kuva 1" descr="Kuva, joka sisältää kohteen teksti, kuvakaappaus, ohjelmisto, numero&#10;&#10;Kuvaus luotu automaattisest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1277" cy="3743425"/>
                    </a:xfrm>
                    <a:prstGeom prst="rect">
                      <a:avLst/>
                    </a:prstGeom>
                    <a:noFill/>
                    <a:ln>
                      <a:noFill/>
                    </a:ln>
                  </pic:spPr>
                </pic:pic>
              </a:graphicData>
            </a:graphic>
          </wp:inline>
        </w:drawing>
      </w:r>
    </w:p>
    <w:p w14:paraId="1E49E6D2" w14:textId="33974E31" w:rsidR="00AD518A" w:rsidRDefault="00AD518A" w:rsidP="00AD518A">
      <w:r>
        <w:t>1. Tarkastele pelatun kierroksen tietoja, klikkaa korttia nähdäksesi yksityiskohtia</w:t>
      </w:r>
    </w:p>
    <w:p w14:paraId="3997040A" w14:textId="3BC85883" w:rsidR="00AD518A" w:rsidRDefault="00AD518A" w:rsidP="00AD518A">
      <w:r>
        <w:t>2. Aloita kierroksen valmistelu</w:t>
      </w:r>
    </w:p>
    <w:p w14:paraId="6034543C" w14:textId="475E2692" w:rsidR="00AD518A" w:rsidRDefault="00AD518A" w:rsidP="00AD518A">
      <w:r>
        <w:t>3. Navigoi eri ruutuihin</w:t>
      </w:r>
    </w:p>
    <w:p w14:paraId="5B6CDC99" w14:textId="24B4D120" w:rsidR="00AD518A" w:rsidRDefault="00AD518A" w:rsidP="00AD518A">
      <w:r>
        <w:t>4. Valitse rata lähellä olevista, viimeksi pelatuista tai luo oma</w:t>
      </w:r>
    </w:p>
    <w:p w14:paraId="317F80A9" w14:textId="7AAA4AF0" w:rsidR="00AD518A" w:rsidRDefault="00AD518A" w:rsidP="00AD518A">
      <w:r>
        <w:t>5. Klikkaa rataa aloittaaksesi kierros</w:t>
      </w:r>
    </w:p>
    <w:p w14:paraId="0BD90F2D" w14:textId="77777777" w:rsidR="00AD518A" w:rsidRDefault="00AD518A" w:rsidP="00AD518A">
      <w:r>
        <w:t>6. Anna omalle radalle nimi ja aloita kierros</w:t>
      </w:r>
    </w:p>
    <w:p w14:paraId="57C1FC9F" w14:textId="413E3DE3" w:rsidR="00AD518A" w:rsidRDefault="00AD518A" w:rsidP="00AD518A">
      <w:r>
        <w:rPr>
          <w:noProof/>
        </w:rPr>
        <w:lastRenderedPageBreak/>
        <w:drawing>
          <wp:inline distT="0" distB="0" distL="0" distR="0" wp14:anchorId="6498B50D" wp14:editId="5BAF6DE8">
            <wp:extent cx="5387975" cy="3744595"/>
            <wp:effectExtent l="0" t="0" r="3175" b="8255"/>
            <wp:docPr id="1803075041" name="Kuva 3" descr="Kuva, joka sisältää kohteen teksti, kuvakaappaus, diagramm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75041" name="Kuva 3" descr="Kuva, joka sisältää kohteen teksti, kuvakaappaus, diagrammi, ohjelmisto&#10;&#10;Kuvaus luotu automaattisest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7975" cy="3744595"/>
                    </a:xfrm>
                    <a:prstGeom prst="rect">
                      <a:avLst/>
                    </a:prstGeom>
                    <a:noFill/>
                    <a:ln>
                      <a:noFill/>
                    </a:ln>
                  </pic:spPr>
                </pic:pic>
              </a:graphicData>
            </a:graphic>
          </wp:inline>
        </w:drawing>
      </w:r>
    </w:p>
    <w:p w14:paraId="11B34DA4" w14:textId="0936EF7F" w:rsidR="00AD518A" w:rsidRDefault="00AD518A" w:rsidP="00AD518A">
      <w:r>
        <w:t xml:space="preserve">7. Siirry väylien välillä </w:t>
      </w:r>
      <w:proofErr w:type="spellStart"/>
      <w:r>
        <w:t>swaippaamalla</w:t>
      </w:r>
      <w:proofErr w:type="spellEnd"/>
    </w:p>
    <w:p w14:paraId="4A23EAA0" w14:textId="417BAE75" w:rsidR="00AD518A" w:rsidRDefault="00AD518A" w:rsidP="00AD518A">
      <w:r>
        <w:t>8. Muokkaa väylän par lukemaa</w:t>
      </w:r>
    </w:p>
    <w:p w14:paraId="04358EA7" w14:textId="14196992" w:rsidR="00AD518A" w:rsidRDefault="00AD518A" w:rsidP="00AD518A">
      <w:r>
        <w:t>9. Muokkaa väylän tulosta</w:t>
      </w:r>
    </w:p>
    <w:p w14:paraId="7C8DB2B0" w14:textId="3840AEAD" w:rsidR="00AD518A" w:rsidRDefault="00AD518A" w:rsidP="00AD518A">
      <w:r>
        <w:t>10. Siirry väylien välillä klikkaamalla väylän numeroa</w:t>
      </w:r>
    </w:p>
    <w:p w14:paraId="7680E1E0" w14:textId="1B24AE77" w:rsidR="00AD518A" w:rsidRDefault="00AD518A" w:rsidP="00AD518A">
      <w:r>
        <w:t xml:space="preserve">11. Täytä väylien määrä, jos ei saatavilla </w:t>
      </w:r>
      <w:proofErr w:type="spellStart"/>
      <w:r>
        <w:t>API:sta</w:t>
      </w:r>
      <w:proofErr w:type="spellEnd"/>
    </w:p>
    <w:p w14:paraId="50E7BF47" w14:textId="354F693F" w:rsidR="00AD518A" w:rsidRDefault="00AD518A" w:rsidP="00AD518A">
      <w:r>
        <w:t>12. Tarkastele kierroksen tuloksia ja lopeta kierros</w:t>
      </w:r>
    </w:p>
    <w:p w14:paraId="12363A1A" w14:textId="509D3C2D" w:rsidR="00AD518A" w:rsidRDefault="00AD518A" w:rsidP="00AD518A">
      <w:r>
        <w:rPr>
          <w:noProof/>
        </w:rPr>
        <w:lastRenderedPageBreak/>
        <w:drawing>
          <wp:inline distT="0" distB="0" distL="0" distR="0" wp14:anchorId="18914E4F" wp14:editId="59743F5B">
            <wp:extent cx="5399405" cy="3761740"/>
            <wp:effectExtent l="0" t="0" r="0" b="0"/>
            <wp:docPr id="797806581"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9405" cy="3761740"/>
                    </a:xfrm>
                    <a:prstGeom prst="rect">
                      <a:avLst/>
                    </a:prstGeom>
                    <a:noFill/>
                    <a:ln>
                      <a:noFill/>
                    </a:ln>
                  </pic:spPr>
                </pic:pic>
              </a:graphicData>
            </a:graphic>
          </wp:inline>
        </w:drawing>
      </w:r>
    </w:p>
    <w:p w14:paraId="7FE6C712" w14:textId="77E7A60D" w:rsidR="00AD518A" w:rsidRDefault="00AD518A" w:rsidP="00AD518A">
      <w:r>
        <w:t>13. Siirry kartta ja lista näkymän välillä</w:t>
      </w:r>
    </w:p>
    <w:p w14:paraId="2989D1FC" w14:textId="4F1B01FE" w:rsidR="00AD518A" w:rsidRDefault="00AD518A" w:rsidP="00AD518A">
      <w:r>
        <w:t>14. Etsi ratoja nimeltä</w:t>
      </w:r>
    </w:p>
    <w:p w14:paraId="54C74605" w14:textId="50CD38F6" w:rsidR="00AD518A" w:rsidRDefault="00AD518A" w:rsidP="00AD518A">
      <w:r>
        <w:t>15. Klikkaamalla markkeria näkee radan tietoja</w:t>
      </w:r>
    </w:p>
    <w:p w14:paraId="1AB18963" w14:textId="24E45346" w:rsidR="00AD518A" w:rsidRDefault="00AD518A" w:rsidP="00AD518A">
      <w:r>
        <w:t xml:space="preserve">16. Zoomaamalla ulos näkee radat </w:t>
      </w:r>
      <w:proofErr w:type="spellStart"/>
      <w:r>
        <w:t>klusteroituna</w:t>
      </w:r>
      <w:proofErr w:type="spellEnd"/>
      <w:r>
        <w:t xml:space="preserve"> määrillä</w:t>
      </w:r>
    </w:p>
    <w:p w14:paraId="5DE87BAB" w14:textId="368D33D9" w:rsidR="00AD518A" w:rsidRDefault="00AD518A" w:rsidP="00AD518A">
      <w:r>
        <w:rPr>
          <w:noProof/>
        </w:rPr>
        <w:lastRenderedPageBreak/>
        <w:drawing>
          <wp:inline distT="0" distB="0" distL="0" distR="0" wp14:anchorId="03185D8B" wp14:editId="2919AFA6">
            <wp:extent cx="5387975" cy="5497830"/>
            <wp:effectExtent l="0" t="0" r="3175" b="7620"/>
            <wp:docPr id="494652137"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7975" cy="5497830"/>
                    </a:xfrm>
                    <a:prstGeom prst="rect">
                      <a:avLst/>
                    </a:prstGeom>
                    <a:noFill/>
                    <a:ln>
                      <a:noFill/>
                    </a:ln>
                  </pic:spPr>
                </pic:pic>
              </a:graphicData>
            </a:graphic>
          </wp:inline>
        </w:drawing>
      </w:r>
    </w:p>
    <w:p w14:paraId="030A0871" w14:textId="77777777" w:rsidR="001155FA" w:rsidRDefault="00AD518A" w:rsidP="001155FA">
      <w:r>
        <w:t xml:space="preserve">17. </w:t>
      </w:r>
      <w:r w:rsidR="001155FA">
        <w:t xml:space="preserve">Täytä väylien määrä, jos ei saatavilla </w:t>
      </w:r>
      <w:proofErr w:type="spellStart"/>
      <w:r w:rsidR="001155FA">
        <w:t>API:sta</w:t>
      </w:r>
      <w:proofErr w:type="spellEnd"/>
    </w:p>
    <w:p w14:paraId="53C9CF4E" w14:textId="0B4D653C" w:rsidR="00AD518A" w:rsidRDefault="001155FA" w:rsidP="00AD518A">
      <w:r>
        <w:t>18. Valitse miltä aikaväliltä näytetään par tuloksia</w:t>
      </w:r>
    </w:p>
    <w:p w14:paraId="0646A39E" w14:textId="294CDA3B" w:rsidR="001155FA" w:rsidRDefault="001155FA" w:rsidP="00AD518A">
      <w:r>
        <w:t>19. Klikkaa pylvästä jotta näet tuloksen lukumäärän</w:t>
      </w:r>
    </w:p>
    <w:p w14:paraId="07F78641" w14:textId="77777777" w:rsidR="00DE2E22" w:rsidRDefault="00DE2E22" w:rsidP="00AD518A"/>
    <w:p w14:paraId="4300E779" w14:textId="190AFC3C" w:rsidR="00DE2E22" w:rsidRDefault="00DE2E22" w:rsidP="00AD518A">
      <w:r>
        <w:t xml:space="preserve">Activity </w:t>
      </w:r>
      <w:proofErr w:type="spellStart"/>
      <w:r>
        <w:t>diagram</w:t>
      </w:r>
      <w:proofErr w:type="spellEnd"/>
      <w:r>
        <w:t xml:space="preserve">: </w:t>
      </w:r>
    </w:p>
    <w:p w14:paraId="74EA4C97" w14:textId="4C9183C6" w:rsidR="00DE2E22" w:rsidRPr="00920F7F" w:rsidRDefault="00DE2E22" w:rsidP="00AD518A">
      <w:r>
        <w:rPr>
          <w:noProof/>
        </w:rPr>
        <w:lastRenderedPageBreak/>
        <w:drawing>
          <wp:inline distT="0" distB="0" distL="0" distR="0" wp14:anchorId="14D2523D" wp14:editId="7F03B707">
            <wp:extent cx="5393690" cy="2812415"/>
            <wp:effectExtent l="0" t="0" r="0" b="6985"/>
            <wp:docPr id="32792786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3690" cy="2812415"/>
                    </a:xfrm>
                    <a:prstGeom prst="rect">
                      <a:avLst/>
                    </a:prstGeom>
                    <a:noFill/>
                    <a:ln>
                      <a:noFill/>
                    </a:ln>
                  </pic:spPr>
                </pic:pic>
              </a:graphicData>
            </a:graphic>
          </wp:inline>
        </w:drawing>
      </w:r>
    </w:p>
    <w:p w14:paraId="03B2FE10" w14:textId="69425471" w:rsidR="0055730D" w:rsidRPr="005501C8" w:rsidRDefault="00921F64" w:rsidP="00921F64">
      <w:pPr>
        <w:pStyle w:val="Otsikko1"/>
        <w:rPr>
          <w:sz w:val="36"/>
          <w:szCs w:val="36"/>
        </w:rPr>
      </w:pPr>
      <w:r w:rsidRPr="005501C8">
        <w:rPr>
          <w:sz w:val="36"/>
          <w:szCs w:val="36"/>
        </w:rPr>
        <w:t>Lähdeluettelo</w:t>
      </w:r>
    </w:p>
    <w:p w14:paraId="397A1194" w14:textId="77777777" w:rsidR="00921F64" w:rsidRDefault="00921F64" w:rsidP="00921F64"/>
    <w:p w14:paraId="46549DA7" w14:textId="66B0FE07" w:rsidR="006740F9" w:rsidRDefault="00920F7F" w:rsidP="00921F64">
      <w:r>
        <w:t>Verkkoaineistot,</w:t>
      </w:r>
      <w:r w:rsidR="006740F9">
        <w:t xml:space="preserve"> joita olen käyttänyt (olen käynyt kaikkia niistä kattavasti läpi):</w:t>
      </w:r>
    </w:p>
    <w:p w14:paraId="67A48939" w14:textId="410AE6FF" w:rsidR="00300872" w:rsidRPr="00DE2E22" w:rsidRDefault="00DE2E22" w:rsidP="00921F64">
      <w:pPr>
        <w:rPr>
          <w:lang w:val="en-GB"/>
        </w:rPr>
      </w:pPr>
      <w:r w:rsidRPr="00DE2E22">
        <w:rPr>
          <w:lang w:val="en-GB"/>
        </w:rPr>
        <w:t xml:space="preserve">Android </w:t>
      </w:r>
      <w:r>
        <w:rPr>
          <w:lang w:val="en-GB"/>
        </w:rPr>
        <w:t xml:space="preserve">developer documentation, </w:t>
      </w:r>
      <w:hyperlink r:id="rId29" w:history="1">
        <w:r w:rsidRPr="00EE0312">
          <w:rPr>
            <w:rStyle w:val="Hyperlinkki"/>
            <w:sz w:val="24"/>
            <w:lang w:val="en-GB"/>
          </w:rPr>
          <w:t>https://developer.android.com/</w:t>
        </w:r>
      </w:hyperlink>
    </w:p>
    <w:p w14:paraId="19E4C9BD" w14:textId="19893D8C" w:rsidR="00300872" w:rsidRPr="00DE2E22" w:rsidRDefault="00DE2E22" w:rsidP="00921F64">
      <w:pPr>
        <w:rPr>
          <w:lang w:val="en-GB"/>
        </w:rPr>
      </w:pPr>
      <w:r w:rsidRPr="00DE2E22">
        <w:rPr>
          <w:lang w:val="en-GB"/>
        </w:rPr>
        <w:t xml:space="preserve">Android </w:t>
      </w:r>
      <w:r>
        <w:rPr>
          <w:lang w:val="en-GB"/>
        </w:rPr>
        <w:t xml:space="preserve">developer course, </w:t>
      </w:r>
      <w:hyperlink r:id="rId30" w:history="1">
        <w:r w:rsidR="00EB2E97" w:rsidRPr="00DE2E22">
          <w:rPr>
            <w:rStyle w:val="Hyperlinkki"/>
            <w:sz w:val="24"/>
            <w:lang w:val="en-GB"/>
          </w:rPr>
          <w:t>https://developer.android.com/courses</w:t>
        </w:r>
      </w:hyperlink>
    </w:p>
    <w:p w14:paraId="76074684" w14:textId="1A6B1820" w:rsidR="00EB2E97" w:rsidRPr="00DE2E22" w:rsidRDefault="00DE2E22" w:rsidP="00921F64">
      <w:pPr>
        <w:rPr>
          <w:lang w:val="en-GB"/>
        </w:rPr>
      </w:pPr>
      <w:r w:rsidRPr="00DE2E22">
        <w:rPr>
          <w:lang w:val="en-GB"/>
        </w:rPr>
        <w:t xml:space="preserve">Philipp </w:t>
      </w:r>
      <w:proofErr w:type="spellStart"/>
      <w:r w:rsidRPr="00DE2E22">
        <w:rPr>
          <w:lang w:val="en-GB"/>
        </w:rPr>
        <w:t>Lackend</w:t>
      </w:r>
      <w:proofErr w:type="spellEnd"/>
      <w:r w:rsidRPr="00DE2E22">
        <w:rPr>
          <w:lang w:val="en-GB"/>
        </w:rPr>
        <w:t xml:space="preserve"> </w:t>
      </w:r>
      <w:proofErr w:type="spellStart"/>
      <w:r w:rsidRPr="00DE2E22">
        <w:rPr>
          <w:lang w:val="en-GB"/>
        </w:rPr>
        <w:t>youtube</w:t>
      </w:r>
      <w:proofErr w:type="spellEnd"/>
      <w:r w:rsidRPr="00DE2E22">
        <w:rPr>
          <w:lang w:val="en-GB"/>
        </w:rPr>
        <w:t xml:space="preserve"> </w:t>
      </w:r>
      <w:proofErr w:type="spellStart"/>
      <w:r w:rsidRPr="00DE2E22">
        <w:rPr>
          <w:lang w:val="en-GB"/>
        </w:rPr>
        <w:t>ka</w:t>
      </w:r>
      <w:r>
        <w:rPr>
          <w:lang w:val="en-GB"/>
        </w:rPr>
        <w:t>nava</w:t>
      </w:r>
      <w:proofErr w:type="spellEnd"/>
      <w:r>
        <w:rPr>
          <w:lang w:val="en-GB"/>
        </w:rPr>
        <w:t xml:space="preserve">, </w:t>
      </w:r>
      <w:r w:rsidR="00EB2E97" w:rsidRPr="00DE2E22">
        <w:rPr>
          <w:lang w:val="en-GB"/>
        </w:rPr>
        <w:t>https://www.youtube.com/@PhilippLackner</w:t>
      </w:r>
    </w:p>
    <w:p w14:paraId="15E7AB88" w14:textId="5828BCD2" w:rsidR="00921F64" w:rsidRDefault="00DE2E22" w:rsidP="00921F64">
      <w:pPr>
        <w:rPr>
          <w:lang w:val="en-GB"/>
        </w:rPr>
      </w:pPr>
      <w:r>
        <w:rPr>
          <w:lang w:val="en-GB"/>
        </w:rPr>
        <w:t xml:space="preserve">Android maps compose, </w:t>
      </w:r>
      <w:hyperlink r:id="rId31" w:history="1">
        <w:r w:rsidRPr="00EE0312">
          <w:rPr>
            <w:rStyle w:val="Hyperlinkki"/>
            <w:sz w:val="24"/>
            <w:lang w:val="en-GB"/>
          </w:rPr>
          <w:t>https://github.com/googlemaps/android-maps-compose/tree/main</w:t>
        </w:r>
      </w:hyperlink>
    </w:p>
    <w:p w14:paraId="0FE2D198" w14:textId="18287A46" w:rsidR="00DE2E22" w:rsidRDefault="00DE2E22" w:rsidP="00921F64">
      <w:pPr>
        <w:rPr>
          <w:lang w:val="en-GB"/>
        </w:rPr>
      </w:pPr>
      <w:r>
        <w:rPr>
          <w:lang w:val="en-GB"/>
        </w:rPr>
        <w:t xml:space="preserve">YCharts library </w:t>
      </w:r>
      <w:hyperlink r:id="rId32" w:history="1">
        <w:r w:rsidRPr="00EE0312">
          <w:rPr>
            <w:rStyle w:val="Hyperlinkki"/>
            <w:sz w:val="24"/>
            <w:lang w:val="en-GB"/>
          </w:rPr>
          <w:t>https://github.com/codeandtheory/YCharts</w:t>
        </w:r>
      </w:hyperlink>
    </w:p>
    <w:p w14:paraId="0FC8D0E8" w14:textId="1C5458E8" w:rsidR="00DE2E22" w:rsidRDefault="00DE2E22" w:rsidP="00921F64">
      <w:pPr>
        <w:rPr>
          <w:lang w:val="en-GB"/>
        </w:rPr>
      </w:pPr>
      <w:r>
        <w:rPr>
          <w:lang w:val="en-GB"/>
        </w:rPr>
        <w:t xml:space="preserve">ChatGPT, </w:t>
      </w:r>
      <w:hyperlink r:id="rId33" w:history="1">
        <w:r w:rsidR="0044489E" w:rsidRPr="00EE0312">
          <w:rPr>
            <w:rStyle w:val="Hyperlinkki"/>
            <w:sz w:val="24"/>
            <w:lang w:val="en-GB"/>
          </w:rPr>
          <w:t>https://chatgpt.com/</w:t>
        </w:r>
      </w:hyperlink>
    </w:p>
    <w:p w14:paraId="10927457" w14:textId="1328D917" w:rsidR="0044489E" w:rsidRDefault="0044489E" w:rsidP="00921F64">
      <w:pPr>
        <w:rPr>
          <w:lang w:val="en-GB"/>
        </w:rPr>
      </w:pPr>
      <w:r>
        <w:rPr>
          <w:lang w:val="en-GB"/>
        </w:rPr>
        <w:t xml:space="preserve">Metrix course data API, </w:t>
      </w:r>
      <w:hyperlink r:id="rId34" w:history="1">
        <w:r w:rsidRPr="00EE0312">
          <w:rPr>
            <w:rStyle w:val="Hyperlinkki"/>
            <w:sz w:val="24"/>
            <w:lang w:val="en-GB"/>
          </w:rPr>
          <w:t>https://discgolfmetrix.com/?u=rule&amp;ID=37</w:t>
        </w:r>
      </w:hyperlink>
    </w:p>
    <w:p w14:paraId="017E308E" w14:textId="5532F70E" w:rsidR="0044489E" w:rsidRPr="00DE2E22" w:rsidRDefault="0044489E" w:rsidP="00921F64">
      <w:pPr>
        <w:rPr>
          <w:lang w:val="en-GB"/>
        </w:rPr>
      </w:pPr>
      <w:r>
        <w:rPr>
          <w:lang w:val="en-GB"/>
        </w:rPr>
        <w:t xml:space="preserve">Material Design </w:t>
      </w:r>
      <w:r w:rsidRPr="0044489E">
        <w:rPr>
          <w:lang w:val="en-GB"/>
        </w:rPr>
        <w:t>https://m3.material.io/</w:t>
      </w:r>
    </w:p>
    <w:sectPr w:rsidR="0044489E" w:rsidRPr="00DE2E22" w:rsidSect="00E14592">
      <w:headerReference w:type="default" r:id="rId35"/>
      <w:pgSz w:w="11906" w:h="16838" w:code="9"/>
      <w:pgMar w:top="1701"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B9DC6" w14:textId="77777777" w:rsidR="00E14592" w:rsidRDefault="00E14592" w:rsidP="00A64AC5">
      <w:pPr>
        <w:spacing w:after="0" w:line="240" w:lineRule="auto"/>
      </w:pPr>
      <w:r>
        <w:separator/>
      </w:r>
    </w:p>
  </w:endnote>
  <w:endnote w:type="continuationSeparator" w:id="0">
    <w:p w14:paraId="3AE6FAB0" w14:textId="77777777" w:rsidR="00E14592" w:rsidRDefault="00E14592" w:rsidP="00A64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E8970" w14:textId="77777777" w:rsidR="00E14592" w:rsidRDefault="00E14592" w:rsidP="00A64AC5">
      <w:pPr>
        <w:spacing w:after="0" w:line="240" w:lineRule="auto"/>
      </w:pPr>
      <w:r>
        <w:separator/>
      </w:r>
    </w:p>
  </w:footnote>
  <w:footnote w:type="continuationSeparator" w:id="0">
    <w:p w14:paraId="6DEEB4DE" w14:textId="77777777" w:rsidR="00E14592" w:rsidRDefault="00E14592" w:rsidP="00A64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0597493"/>
      <w:docPartObj>
        <w:docPartGallery w:val="Page Numbers (Top of Page)"/>
        <w:docPartUnique/>
      </w:docPartObj>
    </w:sdtPr>
    <w:sdtEndPr>
      <w:rPr>
        <w:noProof/>
      </w:rPr>
    </w:sdtEndPr>
    <w:sdtContent>
      <w:p w14:paraId="184D0A77" w14:textId="77777777" w:rsidR="00A64AC5" w:rsidRDefault="00A64AC5">
        <w:pPr>
          <w:pStyle w:val="Yltunniste"/>
          <w:jc w:val="center"/>
        </w:pPr>
        <w:r>
          <w:fldChar w:fldCharType="begin"/>
        </w:r>
        <w:r>
          <w:instrText xml:space="preserve"> PAGE   \* MERGEFORMAT </w:instrText>
        </w:r>
        <w:r>
          <w:fldChar w:fldCharType="separate"/>
        </w:r>
        <w:r w:rsidR="00321E75">
          <w:rPr>
            <w:noProof/>
          </w:rPr>
          <w:t>2</w:t>
        </w:r>
        <w:r>
          <w:rPr>
            <w:noProof/>
          </w:rPr>
          <w:fldChar w:fldCharType="end"/>
        </w:r>
      </w:p>
    </w:sdtContent>
  </w:sdt>
  <w:p w14:paraId="5E973040" w14:textId="77777777" w:rsidR="00A64AC5" w:rsidRDefault="00A64AC5">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251E5" w14:textId="77777777" w:rsidR="00A64AC5" w:rsidRDefault="00467AB9">
    <w:pPr>
      <w:pStyle w:val="Yltunniste"/>
    </w:pPr>
    <w:r>
      <w:rPr>
        <w:noProof/>
        <w:lang w:eastAsia="fi-FI"/>
      </w:rPr>
      <w:drawing>
        <wp:inline distT="0" distB="0" distL="0" distR="0" wp14:anchorId="29EE39FE" wp14:editId="33338364">
          <wp:extent cx="2340872" cy="725426"/>
          <wp:effectExtent l="0" t="0" r="254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a:extLst>
                      <a:ext uri="{28A0092B-C50C-407E-A947-70E740481C1C}">
                        <a14:useLocalDpi xmlns:a14="http://schemas.microsoft.com/office/drawing/2010/main" val="0"/>
                      </a:ext>
                    </a:extLst>
                  </a:blip>
                  <a:stretch>
                    <a:fillRect/>
                  </a:stretch>
                </pic:blipFill>
                <pic:spPr>
                  <a:xfrm>
                    <a:off x="0" y="0"/>
                    <a:ext cx="2340872" cy="72542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3778892"/>
      <w:docPartObj>
        <w:docPartGallery w:val="Page Numbers (Top of Page)"/>
        <w:docPartUnique/>
      </w:docPartObj>
    </w:sdtPr>
    <w:sdtEndPr>
      <w:rPr>
        <w:noProof/>
      </w:rPr>
    </w:sdtEndPr>
    <w:sdtContent>
      <w:p w14:paraId="3F8B40EC" w14:textId="77777777" w:rsidR="00A64AC5" w:rsidRDefault="00C03C45">
        <w:pPr>
          <w:pStyle w:val="Yltunniste"/>
          <w:jc w:val="center"/>
        </w:pPr>
        <w:r>
          <w:t>-</w:t>
        </w:r>
        <w:r w:rsidR="00A64AC5">
          <w:fldChar w:fldCharType="begin"/>
        </w:r>
        <w:r w:rsidR="00A64AC5">
          <w:instrText xml:space="preserve"> PAGE   \* MERGEFORMAT </w:instrText>
        </w:r>
        <w:r w:rsidR="00A64AC5">
          <w:fldChar w:fldCharType="separate"/>
        </w:r>
        <w:r w:rsidR="00321E75">
          <w:rPr>
            <w:noProof/>
          </w:rPr>
          <w:t>ii</w:t>
        </w:r>
        <w:r w:rsidR="00A64AC5">
          <w:rPr>
            <w:noProof/>
          </w:rPr>
          <w:fldChar w:fldCharType="end"/>
        </w:r>
        <w:r>
          <w:rPr>
            <w:noProof/>
          </w:rPr>
          <w:t>-</w:t>
        </w:r>
      </w:p>
    </w:sdtContent>
  </w:sdt>
  <w:p w14:paraId="5C468176" w14:textId="77777777" w:rsidR="00A64AC5" w:rsidRDefault="00A64AC5">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2456418"/>
      <w:docPartObj>
        <w:docPartGallery w:val="Page Numbers (Top of Page)"/>
        <w:docPartUnique/>
      </w:docPartObj>
    </w:sdtPr>
    <w:sdtEndPr>
      <w:rPr>
        <w:noProof/>
      </w:rPr>
    </w:sdtEndPr>
    <w:sdtContent>
      <w:p w14:paraId="416B8FDC" w14:textId="77777777" w:rsidR="00A64AC5" w:rsidRDefault="00216093">
        <w:pPr>
          <w:pStyle w:val="Yltunniste"/>
          <w:jc w:val="center"/>
        </w:pPr>
        <w:r>
          <w:t>-</w:t>
        </w:r>
        <w:r w:rsidR="00A64AC5">
          <w:fldChar w:fldCharType="begin"/>
        </w:r>
        <w:r w:rsidR="00A64AC5">
          <w:instrText xml:space="preserve"> PAGE   \* MERGEFORMAT </w:instrText>
        </w:r>
        <w:r w:rsidR="00A64AC5">
          <w:fldChar w:fldCharType="separate"/>
        </w:r>
        <w:r w:rsidR="00321E75">
          <w:rPr>
            <w:noProof/>
          </w:rPr>
          <w:t>1</w:t>
        </w:r>
        <w:r w:rsidR="00A64AC5">
          <w:rPr>
            <w:noProof/>
          </w:rPr>
          <w:fldChar w:fldCharType="end"/>
        </w:r>
        <w:r>
          <w:rPr>
            <w:noProof/>
          </w:rPr>
          <w:t>-</w:t>
        </w:r>
      </w:p>
    </w:sdtContent>
  </w:sdt>
  <w:p w14:paraId="567AC43C" w14:textId="77777777" w:rsidR="00A64AC5" w:rsidRDefault="00A64AC5">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B943B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02F4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C4846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8C62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6251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CC95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3EA0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80829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809C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9CD7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25EC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BDA4DD7"/>
    <w:multiLevelType w:val="hybridMultilevel"/>
    <w:tmpl w:val="F380F810"/>
    <w:lvl w:ilvl="0" w:tplc="33629A2C">
      <w:start w:val="1"/>
      <w:numFmt w:val="bullet"/>
      <w:pStyle w:val="Luettelo2"/>
      <w:lvlText w:val=""/>
      <w:lvlJc w:val="left"/>
      <w:pPr>
        <w:ind w:left="1003" w:hanging="360"/>
      </w:pPr>
      <w:rPr>
        <w:rFonts w:ascii="Symbol" w:hAnsi="Symbol" w:hint="default"/>
      </w:rPr>
    </w:lvl>
    <w:lvl w:ilvl="1" w:tplc="040B0003" w:tentative="1">
      <w:start w:val="1"/>
      <w:numFmt w:val="bullet"/>
      <w:lvlText w:val="o"/>
      <w:lvlJc w:val="left"/>
      <w:pPr>
        <w:ind w:left="1723" w:hanging="360"/>
      </w:pPr>
      <w:rPr>
        <w:rFonts w:ascii="Courier New" w:hAnsi="Courier New" w:cs="Courier New" w:hint="default"/>
      </w:rPr>
    </w:lvl>
    <w:lvl w:ilvl="2" w:tplc="040B0005" w:tentative="1">
      <w:start w:val="1"/>
      <w:numFmt w:val="bullet"/>
      <w:lvlText w:val=""/>
      <w:lvlJc w:val="left"/>
      <w:pPr>
        <w:ind w:left="2443" w:hanging="360"/>
      </w:pPr>
      <w:rPr>
        <w:rFonts w:ascii="Wingdings" w:hAnsi="Wingdings" w:hint="default"/>
      </w:rPr>
    </w:lvl>
    <w:lvl w:ilvl="3" w:tplc="040B0001" w:tentative="1">
      <w:start w:val="1"/>
      <w:numFmt w:val="bullet"/>
      <w:lvlText w:val=""/>
      <w:lvlJc w:val="left"/>
      <w:pPr>
        <w:ind w:left="3163" w:hanging="360"/>
      </w:pPr>
      <w:rPr>
        <w:rFonts w:ascii="Symbol" w:hAnsi="Symbol" w:hint="default"/>
      </w:rPr>
    </w:lvl>
    <w:lvl w:ilvl="4" w:tplc="040B0003" w:tentative="1">
      <w:start w:val="1"/>
      <w:numFmt w:val="bullet"/>
      <w:lvlText w:val="o"/>
      <w:lvlJc w:val="left"/>
      <w:pPr>
        <w:ind w:left="3883" w:hanging="360"/>
      </w:pPr>
      <w:rPr>
        <w:rFonts w:ascii="Courier New" w:hAnsi="Courier New" w:cs="Courier New" w:hint="default"/>
      </w:rPr>
    </w:lvl>
    <w:lvl w:ilvl="5" w:tplc="040B0005" w:tentative="1">
      <w:start w:val="1"/>
      <w:numFmt w:val="bullet"/>
      <w:lvlText w:val=""/>
      <w:lvlJc w:val="left"/>
      <w:pPr>
        <w:ind w:left="4603" w:hanging="360"/>
      </w:pPr>
      <w:rPr>
        <w:rFonts w:ascii="Wingdings" w:hAnsi="Wingdings" w:hint="default"/>
      </w:rPr>
    </w:lvl>
    <w:lvl w:ilvl="6" w:tplc="040B0001" w:tentative="1">
      <w:start w:val="1"/>
      <w:numFmt w:val="bullet"/>
      <w:lvlText w:val=""/>
      <w:lvlJc w:val="left"/>
      <w:pPr>
        <w:ind w:left="5323" w:hanging="360"/>
      </w:pPr>
      <w:rPr>
        <w:rFonts w:ascii="Symbol" w:hAnsi="Symbol" w:hint="default"/>
      </w:rPr>
    </w:lvl>
    <w:lvl w:ilvl="7" w:tplc="040B0003" w:tentative="1">
      <w:start w:val="1"/>
      <w:numFmt w:val="bullet"/>
      <w:lvlText w:val="o"/>
      <w:lvlJc w:val="left"/>
      <w:pPr>
        <w:ind w:left="6043" w:hanging="360"/>
      </w:pPr>
      <w:rPr>
        <w:rFonts w:ascii="Courier New" w:hAnsi="Courier New" w:cs="Courier New" w:hint="default"/>
      </w:rPr>
    </w:lvl>
    <w:lvl w:ilvl="8" w:tplc="040B0005" w:tentative="1">
      <w:start w:val="1"/>
      <w:numFmt w:val="bullet"/>
      <w:lvlText w:val=""/>
      <w:lvlJc w:val="left"/>
      <w:pPr>
        <w:ind w:left="6763" w:hanging="360"/>
      </w:pPr>
      <w:rPr>
        <w:rFonts w:ascii="Wingdings" w:hAnsi="Wingdings" w:hint="default"/>
      </w:rPr>
    </w:lvl>
  </w:abstractNum>
  <w:abstractNum w:abstractNumId="12" w15:restartNumberingAfterBreak="0">
    <w:nsid w:val="10F77D20"/>
    <w:multiLevelType w:val="hybridMultilevel"/>
    <w:tmpl w:val="BF78DF48"/>
    <w:lvl w:ilvl="0" w:tplc="75FCD710">
      <w:start w:val="1"/>
      <w:numFmt w:val="decimal"/>
      <w:lvlText w:val="%1."/>
      <w:lvlJc w:val="left"/>
      <w:pPr>
        <w:ind w:left="720" w:hanging="360"/>
      </w:pPr>
      <w:rPr>
        <w:rFonts w:ascii="Times New Roman" w:eastAsiaTheme="minorHAnsi" w:hAnsi="Times New Roman" w:cstheme="minorBidi"/>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138D2CA5"/>
    <w:multiLevelType w:val="hybridMultilevel"/>
    <w:tmpl w:val="A63E045A"/>
    <w:lvl w:ilvl="0" w:tplc="5F8AB722">
      <w:start w:val="1"/>
      <w:numFmt w:val="bullet"/>
      <w:pStyle w:val="Luettelo3"/>
      <w:lvlText w:val="-"/>
      <w:lvlJc w:val="left"/>
      <w:pPr>
        <w:ind w:left="1286" w:hanging="360"/>
      </w:pPr>
      <w:rPr>
        <w:rFonts w:ascii="Times New Roman" w:hAnsi="Times New Roman" w:cs="Times New Roman" w:hint="default"/>
      </w:rPr>
    </w:lvl>
    <w:lvl w:ilvl="1" w:tplc="040B0003" w:tentative="1">
      <w:start w:val="1"/>
      <w:numFmt w:val="bullet"/>
      <w:lvlText w:val="o"/>
      <w:lvlJc w:val="left"/>
      <w:pPr>
        <w:ind w:left="2006" w:hanging="360"/>
      </w:pPr>
      <w:rPr>
        <w:rFonts w:ascii="Courier New" w:hAnsi="Courier New" w:cs="Courier New" w:hint="default"/>
      </w:rPr>
    </w:lvl>
    <w:lvl w:ilvl="2" w:tplc="040B0005" w:tentative="1">
      <w:start w:val="1"/>
      <w:numFmt w:val="bullet"/>
      <w:lvlText w:val=""/>
      <w:lvlJc w:val="left"/>
      <w:pPr>
        <w:ind w:left="2726" w:hanging="360"/>
      </w:pPr>
      <w:rPr>
        <w:rFonts w:ascii="Wingdings" w:hAnsi="Wingdings" w:hint="default"/>
      </w:rPr>
    </w:lvl>
    <w:lvl w:ilvl="3" w:tplc="040B0001" w:tentative="1">
      <w:start w:val="1"/>
      <w:numFmt w:val="bullet"/>
      <w:lvlText w:val=""/>
      <w:lvlJc w:val="left"/>
      <w:pPr>
        <w:ind w:left="3446" w:hanging="360"/>
      </w:pPr>
      <w:rPr>
        <w:rFonts w:ascii="Symbol" w:hAnsi="Symbol" w:hint="default"/>
      </w:rPr>
    </w:lvl>
    <w:lvl w:ilvl="4" w:tplc="040B0003" w:tentative="1">
      <w:start w:val="1"/>
      <w:numFmt w:val="bullet"/>
      <w:lvlText w:val="o"/>
      <w:lvlJc w:val="left"/>
      <w:pPr>
        <w:ind w:left="4166" w:hanging="360"/>
      </w:pPr>
      <w:rPr>
        <w:rFonts w:ascii="Courier New" w:hAnsi="Courier New" w:cs="Courier New" w:hint="default"/>
      </w:rPr>
    </w:lvl>
    <w:lvl w:ilvl="5" w:tplc="040B0005" w:tentative="1">
      <w:start w:val="1"/>
      <w:numFmt w:val="bullet"/>
      <w:lvlText w:val=""/>
      <w:lvlJc w:val="left"/>
      <w:pPr>
        <w:ind w:left="4886" w:hanging="360"/>
      </w:pPr>
      <w:rPr>
        <w:rFonts w:ascii="Wingdings" w:hAnsi="Wingdings" w:hint="default"/>
      </w:rPr>
    </w:lvl>
    <w:lvl w:ilvl="6" w:tplc="040B0001" w:tentative="1">
      <w:start w:val="1"/>
      <w:numFmt w:val="bullet"/>
      <w:lvlText w:val=""/>
      <w:lvlJc w:val="left"/>
      <w:pPr>
        <w:ind w:left="5606" w:hanging="360"/>
      </w:pPr>
      <w:rPr>
        <w:rFonts w:ascii="Symbol" w:hAnsi="Symbol" w:hint="default"/>
      </w:rPr>
    </w:lvl>
    <w:lvl w:ilvl="7" w:tplc="040B0003" w:tentative="1">
      <w:start w:val="1"/>
      <w:numFmt w:val="bullet"/>
      <w:lvlText w:val="o"/>
      <w:lvlJc w:val="left"/>
      <w:pPr>
        <w:ind w:left="6326" w:hanging="360"/>
      </w:pPr>
      <w:rPr>
        <w:rFonts w:ascii="Courier New" w:hAnsi="Courier New" w:cs="Courier New" w:hint="default"/>
      </w:rPr>
    </w:lvl>
    <w:lvl w:ilvl="8" w:tplc="040B0005" w:tentative="1">
      <w:start w:val="1"/>
      <w:numFmt w:val="bullet"/>
      <w:lvlText w:val=""/>
      <w:lvlJc w:val="left"/>
      <w:pPr>
        <w:ind w:left="7046" w:hanging="360"/>
      </w:pPr>
      <w:rPr>
        <w:rFonts w:ascii="Wingdings" w:hAnsi="Wingdings" w:hint="default"/>
      </w:rPr>
    </w:lvl>
  </w:abstractNum>
  <w:abstractNum w:abstractNumId="14" w15:restartNumberingAfterBreak="0">
    <w:nsid w:val="14C73AE0"/>
    <w:multiLevelType w:val="hybridMultilevel"/>
    <w:tmpl w:val="B4F8136C"/>
    <w:lvl w:ilvl="0" w:tplc="97200BA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E705FC4"/>
    <w:multiLevelType w:val="hybridMultilevel"/>
    <w:tmpl w:val="792AC326"/>
    <w:lvl w:ilvl="0" w:tplc="040B0001">
      <w:start w:val="1"/>
      <w:numFmt w:val="bullet"/>
      <w:lvlText w:val=""/>
      <w:lvlJc w:val="left"/>
      <w:pPr>
        <w:ind w:left="1003" w:hanging="360"/>
      </w:pPr>
      <w:rPr>
        <w:rFonts w:ascii="Symbol" w:hAnsi="Symbol" w:hint="default"/>
      </w:rPr>
    </w:lvl>
    <w:lvl w:ilvl="1" w:tplc="040B0003" w:tentative="1">
      <w:start w:val="1"/>
      <w:numFmt w:val="bullet"/>
      <w:lvlText w:val="o"/>
      <w:lvlJc w:val="left"/>
      <w:pPr>
        <w:ind w:left="1723" w:hanging="360"/>
      </w:pPr>
      <w:rPr>
        <w:rFonts w:ascii="Courier New" w:hAnsi="Courier New" w:cs="Courier New" w:hint="default"/>
      </w:rPr>
    </w:lvl>
    <w:lvl w:ilvl="2" w:tplc="040B0005" w:tentative="1">
      <w:start w:val="1"/>
      <w:numFmt w:val="bullet"/>
      <w:lvlText w:val=""/>
      <w:lvlJc w:val="left"/>
      <w:pPr>
        <w:ind w:left="2443" w:hanging="360"/>
      </w:pPr>
      <w:rPr>
        <w:rFonts w:ascii="Wingdings" w:hAnsi="Wingdings" w:hint="default"/>
      </w:rPr>
    </w:lvl>
    <w:lvl w:ilvl="3" w:tplc="040B0001" w:tentative="1">
      <w:start w:val="1"/>
      <w:numFmt w:val="bullet"/>
      <w:lvlText w:val=""/>
      <w:lvlJc w:val="left"/>
      <w:pPr>
        <w:ind w:left="3163" w:hanging="360"/>
      </w:pPr>
      <w:rPr>
        <w:rFonts w:ascii="Symbol" w:hAnsi="Symbol" w:hint="default"/>
      </w:rPr>
    </w:lvl>
    <w:lvl w:ilvl="4" w:tplc="040B0003" w:tentative="1">
      <w:start w:val="1"/>
      <w:numFmt w:val="bullet"/>
      <w:lvlText w:val="o"/>
      <w:lvlJc w:val="left"/>
      <w:pPr>
        <w:ind w:left="3883" w:hanging="360"/>
      </w:pPr>
      <w:rPr>
        <w:rFonts w:ascii="Courier New" w:hAnsi="Courier New" w:cs="Courier New" w:hint="default"/>
      </w:rPr>
    </w:lvl>
    <w:lvl w:ilvl="5" w:tplc="040B0005" w:tentative="1">
      <w:start w:val="1"/>
      <w:numFmt w:val="bullet"/>
      <w:lvlText w:val=""/>
      <w:lvlJc w:val="left"/>
      <w:pPr>
        <w:ind w:left="4603" w:hanging="360"/>
      </w:pPr>
      <w:rPr>
        <w:rFonts w:ascii="Wingdings" w:hAnsi="Wingdings" w:hint="default"/>
      </w:rPr>
    </w:lvl>
    <w:lvl w:ilvl="6" w:tplc="040B0001" w:tentative="1">
      <w:start w:val="1"/>
      <w:numFmt w:val="bullet"/>
      <w:lvlText w:val=""/>
      <w:lvlJc w:val="left"/>
      <w:pPr>
        <w:ind w:left="5323" w:hanging="360"/>
      </w:pPr>
      <w:rPr>
        <w:rFonts w:ascii="Symbol" w:hAnsi="Symbol" w:hint="default"/>
      </w:rPr>
    </w:lvl>
    <w:lvl w:ilvl="7" w:tplc="040B0003" w:tentative="1">
      <w:start w:val="1"/>
      <w:numFmt w:val="bullet"/>
      <w:lvlText w:val="o"/>
      <w:lvlJc w:val="left"/>
      <w:pPr>
        <w:ind w:left="6043" w:hanging="360"/>
      </w:pPr>
      <w:rPr>
        <w:rFonts w:ascii="Courier New" w:hAnsi="Courier New" w:cs="Courier New" w:hint="default"/>
      </w:rPr>
    </w:lvl>
    <w:lvl w:ilvl="8" w:tplc="040B0005" w:tentative="1">
      <w:start w:val="1"/>
      <w:numFmt w:val="bullet"/>
      <w:lvlText w:val=""/>
      <w:lvlJc w:val="left"/>
      <w:pPr>
        <w:ind w:left="6763" w:hanging="360"/>
      </w:pPr>
      <w:rPr>
        <w:rFonts w:ascii="Wingdings" w:hAnsi="Wingdings" w:hint="default"/>
      </w:rPr>
    </w:lvl>
  </w:abstractNum>
  <w:abstractNum w:abstractNumId="16" w15:restartNumberingAfterBreak="0">
    <w:nsid w:val="1EA13991"/>
    <w:multiLevelType w:val="hybridMultilevel"/>
    <w:tmpl w:val="693229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268207E"/>
    <w:multiLevelType w:val="multilevel"/>
    <w:tmpl w:val="1F403750"/>
    <w:lvl w:ilvl="0">
      <w:start w:val="1"/>
      <w:numFmt w:val="decimal"/>
      <w:pStyle w:val="Otsikko1"/>
      <w:lvlText w:val="%1"/>
      <w:lvlJc w:val="left"/>
      <w:pPr>
        <w:ind w:left="432" w:hanging="432"/>
      </w:pPr>
      <w:rPr>
        <w:rFonts w:hint="default"/>
      </w:rPr>
    </w:lvl>
    <w:lvl w:ilvl="1">
      <w:start w:val="1"/>
      <w:numFmt w:val="decimal"/>
      <w:pStyle w:val="Otsikko2"/>
      <w:lvlText w:val="%1.%2"/>
      <w:lvlJc w:val="left"/>
      <w:pPr>
        <w:ind w:left="576" w:hanging="576"/>
      </w:pPr>
      <w:rPr>
        <w:rFonts w:hint="default"/>
      </w:rPr>
    </w:lvl>
    <w:lvl w:ilvl="2">
      <w:start w:val="1"/>
      <w:numFmt w:val="decimal"/>
      <w:pStyle w:val="Otsikko3"/>
      <w:lvlText w:val="%1.%2.%3"/>
      <w:lvlJc w:val="left"/>
      <w:pPr>
        <w:ind w:left="720" w:hanging="720"/>
      </w:pPr>
      <w:rPr>
        <w:rFonts w:hint="default"/>
      </w:rPr>
    </w:lvl>
    <w:lvl w:ilvl="3">
      <w:start w:val="1"/>
      <w:numFmt w:val="decimal"/>
      <w:pStyle w:val="Otsikko4"/>
      <w:lvlText w:val="%1.%2.%3.%4"/>
      <w:lvlJc w:val="left"/>
      <w:pPr>
        <w:ind w:left="864" w:hanging="864"/>
      </w:pPr>
      <w:rPr>
        <w:rFonts w:hint="default"/>
      </w:rPr>
    </w:lvl>
    <w:lvl w:ilvl="4">
      <w:start w:val="1"/>
      <w:numFmt w:val="decimal"/>
      <w:pStyle w:val="Otsikko5"/>
      <w:lvlText w:val="%1.%2.%3.%4.%5"/>
      <w:lvlJc w:val="left"/>
      <w:pPr>
        <w:ind w:left="1008" w:hanging="1008"/>
      </w:pPr>
      <w:rPr>
        <w:rFonts w:hint="default"/>
      </w:rPr>
    </w:lvl>
    <w:lvl w:ilvl="5">
      <w:start w:val="1"/>
      <w:numFmt w:val="decimal"/>
      <w:pStyle w:val="Otsikko6"/>
      <w:lvlText w:val="%1.%2.%3.%4.%5.%6"/>
      <w:lvlJc w:val="left"/>
      <w:pPr>
        <w:ind w:left="1152" w:hanging="1152"/>
      </w:pPr>
      <w:rPr>
        <w:rFonts w:hint="default"/>
      </w:rPr>
    </w:lvl>
    <w:lvl w:ilvl="6">
      <w:start w:val="1"/>
      <w:numFmt w:val="decimal"/>
      <w:pStyle w:val="Otsikko7"/>
      <w:lvlText w:val="%1.%2.%3.%4.%5.%6.%7"/>
      <w:lvlJc w:val="left"/>
      <w:pPr>
        <w:ind w:left="1296" w:hanging="1296"/>
      </w:pPr>
      <w:rPr>
        <w:rFonts w:hint="default"/>
      </w:rPr>
    </w:lvl>
    <w:lvl w:ilvl="7">
      <w:start w:val="1"/>
      <w:numFmt w:val="decimal"/>
      <w:pStyle w:val="Otsikko8"/>
      <w:lvlText w:val="%1.%2.%3.%4.%5.%6.%7.%8"/>
      <w:lvlJc w:val="left"/>
      <w:pPr>
        <w:ind w:left="1440" w:hanging="1440"/>
      </w:pPr>
      <w:rPr>
        <w:rFonts w:hint="default"/>
      </w:rPr>
    </w:lvl>
    <w:lvl w:ilvl="8">
      <w:start w:val="1"/>
      <w:numFmt w:val="decimal"/>
      <w:pStyle w:val="Otsikko9"/>
      <w:lvlText w:val="%1.%2.%3.%4.%5.%6.%7.%8.%9"/>
      <w:lvlJc w:val="left"/>
      <w:pPr>
        <w:ind w:left="1584" w:hanging="1584"/>
      </w:pPr>
      <w:rPr>
        <w:rFonts w:hint="default"/>
      </w:rPr>
    </w:lvl>
  </w:abstractNum>
  <w:abstractNum w:abstractNumId="18" w15:restartNumberingAfterBreak="0">
    <w:nsid w:val="38776A49"/>
    <w:multiLevelType w:val="hybridMultilevel"/>
    <w:tmpl w:val="1C52F2D2"/>
    <w:lvl w:ilvl="0" w:tplc="EA3210DE">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3C19458F"/>
    <w:multiLevelType w:val="hybridMultilevel"/>
    <w:tmpl w:val="73A86764"/>
    <w:lvl w:ilvl="0" w:tplc="040B000F">
      <w:start w:val="1"/>
      <w:numFmt w:val="decimal"/>
      <w:lvlText w:val="%1."/>
      <w:lvlJc w:val="left"/>
      <w:pPr>
        <w:ind w:left="740" w:hanging="360"/>
      </w:pPr>
    </w:lvl>
    <w:lvl w:ilvl="1" w:tplc="040B0019" w:tentative="1">
      <w:start w:val="1"/>
      <w:numFmt w:val="lowerLetter"/>
      <w:lvlText w:val="%2."/>
      <w:lvlJc w:val="left"/>
      <w:pPr>
        <w:ind w:left="1460" w:hanging="360"/>
      </w:pPr>
    </w:lvl>
    <w:lvl w:ilvl="2" w:tplc="040B001B" w:tentative="1">
      <w:start w:val="1"/>
      <w:numFmt w:val="lowerRoman"/>
      <w:lvlText w:val="%3."/>
      <w:lvlJc w:val="right"/>
      <w:pPr>
        <w:ind w:left="2180" w:hanging="180"/>
      </w:pPr>
    </w:lvl>
    <w:lvl w:ilvl="3" w:tplc="040B000F" w:tentative="1">
      <w:start w:val="1"/>
      <w:numFmt w:val="decimal"/>
      <w:lvlText w:val="%4."/>
      <w:lvlJc w:val="left"/>
      <w:pPr>
        <w:ind w:left="2900" w:hanging="360"/>
      </w:pPr>
    </w:lvl>
    <w:lvl w:ilvl="4" w:tplc="040B0019" w:tentative="1">
      <w:start w:val="1"/>
      <w:numFmt w:val="lowerLetter"/>
      <w:lvlText w:val="%5."/>
      <w:lvlJc w:val="left"/>
      <w:pPr>
        <w:ind w:left="3620" w:hanging="360"/>
      </w:pPr>
    </w:lvl>
    <w:lvl w:ilvl="5" w:tplc="040B001B" w:tentative="1">
      <w:start w:val="1"/>
      <w:numFmt w:val="lowerRoman"/>
      <w:lvlText w:val="%6."/>
      <w:lvlJc w:val="right"/>
      <w:pPr>
        <w:ind w:left="4340" w:hanging="180"/>
      </w:pPr>
    </w:lvl>
    <w:lvl w:ilvl="6" w:tplc="040B000F" w:tentative="1">
      <w:start w:val="1"/>
      <w:numFmt w:val="decimal"/>
      <w:lvlText w:val="%7."/>
      <w:lvlJc w:val="left"/>
      <w:pPr>
        <w:ind w:left="5060" w:hanging="360"/>
      </w:pPr>
    </w:lvl>
    <w:lvl w:ilvl="7" w:tplc="040B0019" w:tentative="1">
      <w:start w:val="1"/>
      <w:numFmt w:val="lowerLetter"/>
      <w:lvlText w:val="%8."/>
      <w:lvlJc w:val="left"/>
      <w:pPr>
        <w:ind w:left="5780" w:hanging="360"/>
      </w:pPr>
    </w:lvl>
    <w:lvl w:ilvl="8" w:tplc="040B001B" w:tentative="1">
      <w:start w:val="1"/>
      <w:numFmt w:val="lowerRoman"/>
      <w:lvlText w:val="%9."/>
      <w:lvlJc w:val="right"/>
      <w:pPr>
        <w:ind w:left="6500" w:hanging="180"/>
      </w:pPr>
    </w:lvl>
  </w:abstractNum>
  <w:abstractNum w:abstractNumId="20" w15:restartNumberingAfterBreak="0">
    <w:nsid w:val="41BE6434"/>
    <w:multiLevelType w:val="hybridMultilevel"/>
    <w:tmpl w:val="EE525E10"/>
    <w:lvl w:ilvl="0" w:tplc="1ADCF2BE">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8094ACD"/>
    <w:multiLevelType w:val="multilevel"/>
    <w:tmpl w:val="A5F2A9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99943D7"/>
    <w:multiLevelType w:val="hybridMultilevel"/>
    <w:tmpl w:val="206AF618"/>
    <w:lvl w:ilvl="0" w:tplc="8F10C434">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9BA2E0D"/>
    <w:multiLevelType w:val="hybridMultilevel"/>
    <w:tmpl w:val="C7906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3936B6E"/>
    <w:multiLevelType w:val="hybridMultilevel"/>
    <w:tmpl w:val="6A107004"/>
    <w:lvl w:ilvl="0" w:tplc="664A8CB0">
      <w:start w:val="1"/>
      <w:numFmt w:val="decimal"/>
      <w:lvlText w:val="%1."/>
      <w:lvlJc w:val="left"/>
      <w:pPr>
        <w:ind w:left="740" w:hanging="360"/>
      </w:pPr>
      <w:rPr>
        <w:rFonts w:hint="default"/>
      </w:rPr>
    </w:lvl>
    <w:lvl w:ilvl="1" w:tplc="040B0019" w:tentative="1">
      <w:start w:val="1"/>
      <w:numFmt w:val="lowerLetter"/>
      <w:lvlText w:val="%2."/>
      <w:lvlJc w:val="left"/>
      <w:pPr>
        <w:ind w:left="1820" w:hanging="360"/>
      </w:pPr>
    </w:lvl>
    <w:lvl w:ilvl="2" w:tplc="040B001B" w:tentative="1">
      <w:start w:val="1"/>
      <w:numFmt w:val="lowerRoman"/>
      <w:lvlText w:val="%3."/>
      <w:lvlJc w:val="right"/>
      <w:pPr>
        <w:ind w:left="2540" w:hanging="180"/>
      </w:pPr>
    </w:lvl>
    <w:lvl w:ilvl="3" w:tplc="040B000F" w:tentative="1">
      <w:start w:val="1"/>
      <w:numFmt w:val="decimal"/>
      <w:lvlText w:val="%4."/>
      <w:lvlJc w:val="left"/>
      <w:pPr>
        <w:ind w:left="3260" w:hanging="360"/>
      </w:pPr>
    </w:lvl>
    <w:lvl w:ilvl="4" w:tplc="040B0019" w:tentative="1">
      <w:start w:val="1"/>
      <w:numFmt w:val="lowerLetter"/>
      <w:lvlText w:val="%5."/>
      <w:lvlJc w:val="left"/>
      <w:pPr>
        <w:ind w:left="3980" w:hanging="360"/>
      </w:pPr>
    </w:lvl>
    <w:lvl w:ilvl="5" w:tplc="040B001B" w:tentative="1">
      <w:start w:val="1"/>
      <w:numFmt w:val="lowerRoman"/>
      <w:lvlText w:val="%6."/>
      <w:lvlJc w:val="right"/>
      <w:pPr>
        <w:ind w:left="4700" w:hanging="180"/>
      </w:pPr>
    </w:lvl>
    <w:lvl w:ilvl="6" w:tplc="040B000F" w:tentative="1">
      <w:start w:val="1"/>
      <w:numFmt w:val="decimal"/>
      <w:lvlText w:val="%7."/>
      <w:lvlJc w:val="left"/>
      <w:pPr>
        <w:ind w:left="5420" w:hanging="360"/>
      </w:pPr>
    </w:lvl>
    <w:lvl w:ilvl="7" w:tplc="040B0019" w:tentative="1">
      <w:start w:val="1"/>
      <w:numFmt w:val="lowerLetter"/>
      <w:lvlText w:val="%8."/>
      <w:lvlJc w:val="left"/>
      <w:pPr>
        <w:ind w:left="6140" w:hanging="360"/>
      </w:pPr>
    </w:lvl>
    <w:lvl w:ilvl="8" w:tplc="040B001B" w:tentative="1">
      <w:start w:val="1"/>
      <w:numFmt w:val="lowerRoman"/>
      <w:lvlText w:val="%9."/>
      <w:lvlJc w:val="right"/>
      <w:pPr>
        <w:ind w:left="6860" w:hanging="180"/>
      </w:pPr>
    </w:lvl>
  </w:abstractNum>
  <w:abstractNum w:abstractNumId="25" w15:restartNumberingAfterBreak="0">
    <w:nsid w:val="59392067"/>
    <w:multiLevelType w:val="multilevel"/>
    <w:tmpl w:val="B4909E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582728"/>
    <w:multiLevelType w:val="multilevel"/>
    <w:tmpl w:val="EC1A34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3463AF6"/>
    <w:multiLevelType w:val="hybridMultilevel"/>
    <w:tmpl w:val="A124527A"/>
    <w:lvl w:ilvl="0" w:tplc="17242310">
      <w:start w:val="1"/>
      <w:numFmt w:val="decimal"/>
      <w:pStyle w:val="Luettelo"/>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73A7791"/>
    <w:multiLevelType w:val="hybridMultilevel"/>
    <w:tmpl w:val="99EC7312"/>
    <w:lvl w:ilvl="0" w:tplc="07A0F2EC">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7327695B"/>
    <w:multiLevelType w:val="hybridMultilevel"/>
    <w:tmpl w:val="C54A2F40"/>
    <w:lvl w:ilvl="0" w:tplc="596CDF52">
      <w:start w:val="1"/>
      <w:numFmt w:val="decimal"/>
      <w:lvlText w:val="%1."/>
      <w:lvlJc w:val="left"/>
      <w:pPr>
        <w:ind w:left="740" w:hanging="360"/>
      </w:pPr>
    </w:lvl>
    <w:lvl w:ilvl="1" w:tplc="040B0019" w:tentative="1">
      <w:start w:val="1"/>
      <w:numFmt w:val="lowerLetter"/>
      <w:lvlText w:val="%2."/>
      <w:lvlJc w:val="left"/>
      <w:pPr>
        <w:ind w:left="1820" w:hanging="360"/>
      </w:pPr>
    </w:lvl>
    <w:lvl w:ilvl="2" w:tplc="040B001B" w:tentative="1">
      <w:start w:val="1"/>
      <w:numFmt w:val="lowerRoman"/>
      <w:lvlText w:val="%3."/>
      <w:lvlJc w:val="right"/>
      <w:pPr>
        <w:ind w:left="2540" w:hanging="180"/>
      </w:pPr>
    </w:lvl>
    <w:lvl w:ilvl="3" w:tplc="040B000F" w:tentative="1">
      <w:start w:val="1"/>
      <w:numFmt w:val="decimal"/>
      <w:lvlText w:val="%4."/>
      <w:lvlJc w:val="left"/>
      <w:pPr>
        <w:ind w:left="3260" w:hanging="360"/>
      </w:pPr>
    </w:lvl>
    <w:lvl w:ilvl="4" w:tplc="040B0019" w:tentative="1">
      <w:start w:val="1"/>
      <w:numFmt w:val="lowerLetter"/>
      <w:lvlText w:val="%5."/>
      <w:lvlJc w:val="left"/>
      <w:pPr>
        <w:ind w:left="3980" w:hanging="360"/>
      </w:pPr>
    </w:lvl>
    <w:lvl w:ilvl="5" w:tplc="040B001B" w:tentative="1">
      <w:start w:val="1"/>
      <w:numFmt w:val="lowerRoman"/>
      <w:lvlText w:val="%6."/>
      <w:lvlJc w:val="right"/>
      <w:pPr>
        <w:ind w:left="4700" w:hanging="180"/>
      </w:pPr>
    </w:lvl>
    <w:lvl w:ilvl="6" w:tplc="040B000F" w:tentative="1">
      <w:start w:val="1"/>
      <w:numFmt w:val="decimal"/>
      <w:lvlText w:val="%7."/>
      <w:lvlJc w:val="left"/>
      <w:pPr>
        <w:ind w:left="5420" w:hanging="360"/>
      </w:pPr>
    </w:lvl>
    <w:lvl w:ilvl="7" w:tplc="040B0019" w:tentative="1">
      <w:start w:val="1"/>
      <w:numFmt w:val="lowerLetter"/>
      <w:lvlText w:val="%8."/>
      <w:lvlJc w:val="left"/>
      <w:pPr>
        <w:ind w:left="6140" w:hanging="360"/>
      </w:pPr>
    </w:lvl>
    <w:lvl w:ilvl="8" w:tplc="040B001B" w:tentative="1">
      <w:start w:val="1"/>
      <w:numFmt w:val="lowerRoman"/>
      <w:lvlText w:val="%9."/>
      <w:lvlJc w:val="right"/>
      <w:pPr>
        <w:ind w:left="6860" w:hanging="180"/>
      </w:pPr>
    </w:lvl>
  </w:abstractNum>
  <w:abstractNum w:abstractNumId="30" w15:restartNumberingAfterBreak="0">
    <w:nsid w:val="73944C9B"/>
    <w:multiLevelType w:val="hybridMultilevel"/>
    <w:tmpl w:val="138AE43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F3E49DC"/>
    <w:multiLevelType w:val="hybridMultilevel"/>
    <w:tmpl w:val="CB0E5AD8"/>
    <w:lvl w:ilvl="0" w:tplc="518A700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FDB4A7C"/>
    <w:multiLevelType w:val="hybridMultilevel"/>
    <w:tmpl w:val="45AC4E0A"/>
    <w:lvl w:ilvl="0" w:tplc="69320964">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576792081">
    <w:abstractNumId w:val="9"/>
  </w:num>
  <w:num w:numId="2" w16cid:durableId="1825121810">
    <w:abstractNumId w:val="7"/>
  </w:num>
  <w:num w:numId="3" w16cid:durableId="508370235">
    <w:abstractNumId w:val="6"/>
  </w:num>
  <w:num w:numId="4" w16cid:durableId="457337978">
    <w:abstractNumId w:val="5"/>
  </w:num>
  <w:num w:numId="5" w16cid:durableId="398404887">
    <w:abstractNumId w:val="4"/>
  </w:num>
  <w:num w:numId="6" w16cid:durableId="1866672810">
    <w:abstractNumId w:val="8"/>
  </w:num>
  <w:num w:numId="7" w16cid:durableId="208343461">
    <w:abstractNumId w:val="3"/>
  </w:num>
  <w:num w:numId="8" w16cid:durableId="147871602">
    <w:abstractNumId w:val="2"/>
  </w:num>
  <w:num w:numId="9" w16cid:durableId="647974273">
    <w:abstractNumId w:val="1"/>
  </w:num>
  <w:num w:numId="10" w16cid:durableId="677541487">
    <w:abstractNumId w:val="0"/>
  </w:num>
  <w:num w:numId="11" w16cid:durableId="2059891416">
    <w:abstractNumId w:val="29"/>
  </w:num>
  <w:num w:numId="12" w16cid:durableId="1977104392">
    <w:abstractNumId w:val="29"/>
    <w:lvlOverride w:ilvl="0">
      <w:lvl w:ilvl="0" w:tplc="596CDF52">
        <w:start w:val="1"/>
        <w:numFmt w:val="decimal"/>
        <w:lvlText w:val="%1."/>
        <w:lvlJc w:val="left"/>
        <w:pPr>
          <w:ind w:left="740" w:hanging="360"/>
        </w:pPr>
        <w:rPr>
          <w:rFonts w:hint="default"/>
        </w:rPr>
      </w:lvl>
    </w:lvlOverride>
    <w:lvlOverride w:ilvl="1">
      <w:lvl w:ilvl="1" w:tplc="040B0019" w:tentative="1">
        <w:start w:val="1"/>
        <w:numFmt w:val="lowerLetter"/>
        <w:lvlText w:val="%2."/>
        <w:lvlJc w:val="left"/>
        <w:pPr>
          <w:ind w:left="1440" w:hanging="360"/>
        </w:pPr>
      </w:lvl>
    </w:lvlOverride>
    <w:lvlOverride w:ilvl="2">
      <w:lvl w:ilvl="2" w:tplc="040B001B" w:tentative="1">
        <w:start w:val="1"/>
        <w:numFmt w:val="lowerRoman"/>
        <w:lvlText w:val="%3."/>
        <w:lvlJc w:val="right"/>
        <w:pPr>
          <w:ind w:left="2160" w:hanging="180"/>
        </w:pPr>
      </w:lvl>
    </w:lvlOverride>
    <w:lvlOverride w:ilvl="3">
      <w:lvl w:ilvl="3" w:tplc="040B000F" w:tentative="1">
        <w:start w:val="1"/>
        <w:numFmt w:val="decimal"/>
        <w:lvlText w:val="%4."/>
        <w:lvlJc w:val="left"/>
        <w:pPr>
          <w:ind w:left="2880" w:hanging="360"/>
        </w:pPr>
      </w:lvl>
    </w:lvlOverride>
    <w:lvlOverride w:ilvl="4">
      <w:lvl w:ilvl="4" w:tplc="040B0019" w:tentative="1">
        <w:start w:val="1"/>
        <w:numFmt w:val="lowerLetter"/>
        <w:lvlText w:val="%5."/>
        <w:lvlJc w:val="left"/>
        <w:pPr>
          <w:ind w:left="3600" w:hanging="360"/>
        </w:pPr>
      </w:lvl>
    </w:lvlOverride>
    <w:lvlOverride w:ilvl="5">
      <w:lvl w:ilvl="5" w:tplc="040B001B" w:tentative="1">
        <w:start w:val="1"/>
        <w:numFmt w:val="lowerRoman"/>
        <w:lvlText w:val="%6."/>
        <w:lvlJc w:val="right"/>
        <w:pPr>
          <w:ind w:left="4320" w:hanging="180"/>
        </w:pPr>
      </w:lvl>
    </w:lvlOverride>
    <w:lvlOverride w:ilvl="6">
      <w:lvl w:ilvl="6" w:tplc="040B000F" w:tentative="1">
        <w:start w:val="1"/>
        <w:numFmt w:val="decimal"/>
        <w:lvlText w:val="%7."/>
        <w:lvlJc w:val="left"/>
        <w:pPr>
          <w:ind w:left="5040" w:hanging="360"/>
        </w:pPr>
      </w:lvl>
    </w:lvlOverride>
    <w:lvlOverride w:ilvl="7">
      <w:lvl w:ilvl="7" w:tplc="040B0019" w:tentative="1">
        <w:start w:val="1"/>
        <w:numFmt w:val="lowerLetter"/>
        <w:lvlText w:val="%8."/>
        <w:lvlJc w:val="left"/>
        <w:pPr>
          <w:ind w:left="5760" w:hanging="360"/>
        </w:pPr>
      </w:lvl>
    </w:lvlOverride>
    <w:lvlOverride w:ilvl="8">
      <w:lvl w:ilvl="8" w:tplc="040B001B" w:tentative="1">
        <w:start w:val="1"/>
        <w:numFmt w:val="lowerRoman"/>
        <w:lvlText w:val="%9."/>
        <w:lvlJc w:val="right"/>
        <w:pPr>
          <w:ind w:left="6480" w:hanging="180"/>
        </w:pPr>
      </w:lvl>
    </w:lvlOverride>
  </w:num>
  <w:num w:numId="13" w16cid:durableId="1929459866">
    <w:abstractNumId w:val="24"/>
  </w:num>
  <w:num w:numId="14" w16cid:durableId="1390878696">
    <w:abstractNumId w:val="19"/>
  </w:num>
  <w:num w:numId="15" w16cid:durableId="1455714796">
    <w:abstractNumId w:val="32"/>
  </w:num>
  <w:num w:numId="16" w16cid:durableId="1739085894">
    <w:abstractNumId w:val="32"/>
    <w:lvlOverride w:ilvl="0">
      <w:startOverride w:val="1"/>
    </w:lvlOverride>
  </w:num>
  <w:num w:numId="17" w16cid:durableId="1302267189">
    <w:abstractNumId w:val="18"/>
  </w:num>
  <w:num w:numId="18" w16cid:durableId="1673486655">
    <w:abstractNumId w:val="27"/>
  </w:num>
  <w:num w:numId="19" w16cid:durableId="1044721797">
    <w:abstractNumId w:val="27"/>
    <w:lvlOverride w:ilvl="0">
      <w:startOverride w:val="1"/>
    </w:lvlOverride>
  </w:num>
  <w:num w:numId="20" w16cid:durableId="1582565487">
    <w:abstractNumId w:val="15"/>
  </w:num>
  <w:num w:numId="21" w16cid:durableId="755707015">
    <w:abstractNumId w:val="11"/>
  </w:num>
  <w:num w:numId="22" w16cid:durableId="1360349339">
    <w:abstractNumId w:val="13"/>
  </w:num>
  <w:num w:numId="23" w16cid:durableId="812062526">
    <w:abstractNumId w:val="10"/>
  </w:num>
  <w:num w:numId="24" w16cid:durableId="1994288739">
    <w:abstractNumId w:val="14"/>
  </w:num>
  <w:num w:numId="25" w16cid:durableId="953906213">
    <w:abstractNumId w:val="31"/>
  </w:num>
  <w:num w:numId="26" w16cid:durableId="2090761633">
    <w:abstractNumId w:val="26"/>
  </w:num>
  <w:num w:numId="27" w16cid:durableId="10051315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7487830">
    <w:abstractNumId w:val="22"/>
  </w:num>
  <w:num w:numId="29" w16cid:durableId="1966547391">
    <w:abstractNumId w:val="20"/>
  </w:num>
  <w:num w:numId="30" w16cid:durableId="1663925186">
    <w:abstractNumId w:val="28"/>
  </w:num>
  <w:num w:numId="31" w16cid:durableId="304092659">
    <w:abstractNumId w:val="25"/>
  </w:num>
  <w:num w:numId="32" w16cid:durableId="1134055402">
    <w:abstractNumId w:val="25"/>
  </w:num>
  <w:num w:numId="33" w16cid:durableId="729305848">
    <w:abstractNumId w:val="25"/>
  </w:num>
  <w:num w:numId="34" w16cid:durableId="85197794">
    <w:abstractNumId w:val="21"/>
  </w:num>
  <w:num w:numId="35" w16cid:durableId="813377993">
    <w:abstractNumId w:val="17"/>
  </w:num>
  <w:num w:numId="36" w16cid:durableId="1164590074">
    <w:abstractNumId w:val="16"/>
  </w:num>
  <w:num w:numId="37" w16cid:durableId="1744138676">
    <w:abstractNumId w:val="23"/>
  </w:num>
  <w:num w:numId="38" w16cid:durableId="326442638">
    <w:abstractNumId w:val="30"/>
  </w:num>
  <w:num w:numId="39" w16cid:durableId="19791876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fi-FI" w:vendorID="64" w:dllVersion="6" w:nlCheck="1" w:checkStyle="0"/>
  <w:activeWritingStyle w:appName="MSWord" w:lang="en-US" w:vendorID="64" w:dllVersion="6" w:nlCheck="1" w:checkStyle="1"/>
  <w:activeWritingStyle w:appName="MSWord" w:lang="fi-FI"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254"/>
    <w:rsid w:val="00023E9C"/>
    <w:rsid w:val="00032966"/>
    <w:rsid w:val="000337C4"/>
    <w:rsid w:val="0003753D"/>
    <w:rsid w:val="000539BD"/>
    <w:rsid w:val="00055432"/>
    <w:rsid w:val="00057334"/>
    <w:rsid w:val="00081E2D"/>
    <w:rsid w:val="0009785D"/>
    <w:rsid w:val="000A089C"/>
    <w:rsid w:val="000A08A1"/>
    <w:rsid w:val="000A13CE"/>
    <w:rsid w:val="000A5048"/>
    <w:rsid w:val="000B21A1"/>
    <w:rsid w:val="000B29CB"/>
    <w:rsid w:val="000B2E00"/>
    <w:rsid w:val="000C2465"/>
    <w:rsid w:val="000C2FB9"/>
    <w:rsid w:val="000E22B1"/>
    <w:rsid w:val="000E5A59"/>
    <w:rsid w:val="001155FA"/>
    <w:rsid w:val="001255D6"/>
    <w:rsid w:val="001320E8"/>
    <w:rsid w:val="00161B2D"/>
    <w:rsid w:val="00174B9C"/>
    <w:rsid w:val="00175409"/>
    <w:rsid w:val="001B1A68"/>
    <w:rsid w:val="001B4CD2"/>
    <w:rsid w:val="001C312D"/>
    <w:rsid w:val="001C3B9A"/>
    <w:rsid w:val="001D182E"/>
    <w:rsid w:val="001D365F"/>
    <w:rsid w:val="00216093"/>
    <w:rsid w:val="00241070"/>
    <w:rsid w:val="002434BC"/>
    <w:rsid w:val="00251CD4"/>
    <w:rsid w:val="00262680"/>
    <w:rsid w:val="002715D5"/>
    <w:rsid w:val="002742CB"/>
    <w:rsid w:val="002767B0"/>
    <w:rsid w:val="00287C5E"/>
    <w:rsid w:val="0029392B"/>
    <w:rsid w:val="00297D2D"/>
    <w:rsid w:val="002A6675"/>
    <w:rsid w:val="002D0C4A"/>
    <w:rsid w:val="00300872"/>
    <w:rsid w:val="0030640A"/>
    <w:rsid w:val="00321E75"/>
    <w:rsid w:val="0034171D"/>
    <w:rsid w:val="00341D42"/>
    <w:rsid w:val="0037030F"/>
    <w:rsid w:val="00374F4E"/>
    <w:rsid w:val="003A7DB2"/>
    <w:rsid w:val="003F7E9E"/>
    <w:rsid w:val="004019AB"/>
    <w:rsid w:val="00403CA3"/>
    <w:rsid w:val="00425A8B"/>
    <w:rsid w:val="00441C1F"/>
    <w:rsid w:val="0044489E"/>
    <w:rsid w:val="00450848"/>
    <w:rsid w:val="004639A6"/>
    <w:rsid w:val="00467AB9"/>
    <w:rsid w:val="00493F18"/>
    <w:rsid w:val="004C0532"/>
    <w:rsid w:val="004C2B60"/>
    <w:rsid w:val="004C703A"/>
    <w:rsid w:val="005068EA"/>
    <w:rsid w:val="00517928"/>
    <w:rsid w:val="00520E7D"/>
    <w:rsid w:val="00531346"/>
    <w:rsid w:val="00547859"/>
    <w:rsid w:val="005501C8"/>
    <w:rsid w:val="0055730D"/>
    <w:rsid w:val="00563C21"/>
    <w:rsid w:val="005712C4"/>
    <w:rsid w:val="005760AB"/>
    <w:rsid w:val="00596B8F"/>
    <w:rsid w:val="005A10C2"/>
    <w:rsid w:val="005A79C8"/>
    <w:rsid w:val="005B12F9"/>
    <w:rsid w:val="005C23A0"/>
    <w:rsid w:val="005D5CB9"/>
    <w:rsid w:val="005D6250"/>
    <w:rsid w:val="005E3179"/>
    <w:rsid w:val="005F248F"/>
    <w:rsid w:val="005F4613"/>
    <w:rsid w:val="00620E5D"/>
    <w:rsid w:val="00626BD8"/>
    <w:rsid w:val="00636D29"/>
    <w:rsid w:val="00647E9E"/>
    <w:rsid w:val="00672181"/>
    <w:rsid w:val="006740F9"/>
    <w:rsid w:val="00690C33"/>
    <w:rsid w:val="006B3751"/>
    <w:rsid w:val="006B5779"/>
    <w:rsid w:val="006C643B"/>
    <w:rsid w:val="006D2E58"/>
    <w:rsid w:val="006D7EBF"/>
    <w:rsid w:val="006E1BAC"/>
    <w:rsid w:val="0070075F"/>
    <w:rsid w:val="00700827"/>
    <w:rsid w:val="00712491"/>
    <w:rsid w:val="00721A20"/>
    <w:rsid w:val="007411DA"/>
    <w:rsid w:val="00747B56"/>
    <w:rsid w:val="0077416E"/>
    <w:rsid w:val="007A58AA"/>
    <w:rsid w:val="007C0BD2"/>
    <w:rsid w:val="007C7B16"/>
    <w:rsid w:val="007F6D17"/>
    <w:rsid w:val="00802A0A"/>
    <w:rsid w:val="0085012B"/>
    <w:rsid w:val="00867B2A"/>
    <w:rsid w:val="008758AF"/>
    <w:rsid w:val="008A36B7"/>
    <w:rsid w:val="008C0A78"/>
    <w:rsid w:val="008D5254"/>
    <w:rsid w:val="008E1E8B"/>
    <w:rsid w:val="008E75BD"/>
    <w:rsid w:val="0090319B"/>
    <w:rsid w:val="009111BC"/>
    <w:rsid w:val="00915F42"/>
    <w:rsid w:val="00917C8D"/>
    <w:rsid w:val="00920F7F"/>
    <w:rsid w:val="00921F64"/>
    <w:rsid w:val="00930617"/>
    <w:rsid w:val="00934B4F"/>
    <w:rsid w:val="009446F6"/>
    <w:rsid w:val="00954BB7"/>
    <w:rsid w:val="0095523D"/>
    <w:rsid w:val="009627AF"/>
    <w:rsid w:val="00973AF8"/>
    <w:rsid w:val="00973AFF"/>
    <w:rsid w:val="00974D27"/>
    <w:rsid w:val="0098055F"/>
    <w:rsid w:val="00993BAE"/>
    <w:rsid w:val="009B72A3"/>
    <w:rsid w:val="009C5097"/>
    <w:rsid w:val="009E34F6"/>
    <w:rsid w:val="00A14E92"/>
    <w:rsid w:val="00A16A39"/>
    <w:rsid w:val="00A342D1"/>
    <w:rsid w:val="00A64AC5"/>
    <w:rsid w:val="00A67DCE"/>
    <w:rsid w:val="00A809FE"/>
    <w:rsid w:val="00A86B19"/>
    <w:rsid w:val="00AA0A31"/>
    <w:rsid w:val="00AA5047"/>
    <w:rsid w:val="00AB0E52"/>
    <w:rsid w:val="00AD518A"/>
    <w:rsid w:val="00AE6816"/>
    <w:rsid w:val="00AF77D1"/>
    <w:rsid w:val="00B06B87"/>
    <w:rsid w:val="00B122CA"/>
    <w:rsid w:val="00B258C5"/>
    <w:rsid w:val="00B35293"/>
    <w:rsid w:val="00B45AE9"/>
    <w:rsid w:val="00B84FF4"/>
    <w:rsid w:val="00B966E3"/>
    <w:rsid w:val="00BC2888"/>
    <w:rsid w:val="00BE02D5"/>
    <w:rsid w:val="00BF02F5"/>
    <w:rsid w:val="00BF1664"/>
    <w:rsid w:val="00C03C45"/>
    <w:rsid w:val="00C159E0"/>
    <w:rsid w:val="00C4694C"/>
    <w:rsid w:val="00C569E2"/>
    <w:rsid w:val="00C6653F"/>
    <w:rsid w:val="00C713DF"/>
    <w:rsid w:val="00C73904"/>
    <w:rsid w:val="00C94687"/>
    <w:rsid w:val="00CA05FF"/>
    <w:rsid w:val="00CE59DF"/>
    <w:rsid w:val="00CE6106"/>
    <w:rsid w:val="00CF21EC"/>
    <w:rsid w:val="00D32ECF"/>
    <w:rsid w:val="00D373F7"/>
    <w:rsid w:val="00D671EF"/>
    <w:rsid w:val="00D7441E"/>
    <w:rsid w:val="00D76C6C"/>
    <w:rsid w:val="00DA46AF"/>
    <w:rsid w:val="00DB095A"/>
    <w:rsid w:val="00DB6558"/>
    <w:rsid w:val="00DC2B05"/>
    <w:rsid w:val="00DC674C"/>
    <w:rsid w:val="00DD22AB"/>
    <w:rsid w:val="00DE2E22"/>
    <w:rsid w:val="00DF5C6D"/>
    <w:rsid w:val="00E04CB6"/>
    <w:rsid w:val="00E14592"/>
    <w:rsid w:val="00E23FE5"/>
    <w:rsid w:val="00E34189"/>
    <w:rsid w:val="00E539A6"/>
    <w:rsid w:val="00E66724"/>
    <w:rsid w:val="00E7193D"/>
    <w:rsid w:val="00E72D11"/>
    <w:rsid w:val="00EA2DDF"/>
    <w:rsid w:val="00EB2E97"/>
    <w:rsid w:val="00EC23A9"/>
    <w:rsid w:val="00EC74F1"/>
    <w:rsid w:val="00EF24F0"/>
    <w:rsid w:val="00F0268F"/>
    <w:rsid w:val="00F14420"/>
    <w:rsid w:val="00F218CA"/>
    <w:rsid w:val="00F21CBD"/>
    <w:rsid w:val="00F43275"/>
    <w:rsid w:val="00F56F4F"/>
    <w:rsid w:val="00F60231"/>
    <w:rsid w:val="00F61A31"/>
    <w:rsid w:val="00F71C55"/>
    <w:rsid w:val="00F97E3D"/>
    <w:rsid w:val="00FC34D0"/>
    <w:rsid w:val="00FC5CF9"/>
    <w:rsid w:val="00FF23A1"/>
    <w:rsid w:val="00FF2542"/>
    <w:rsid w:val="00FF4A78"/>
  </w:rsids>
  <m:mathPr>
    <m:mathFont m:val="Cambria Math"/>
    <m:brkBin m:val="before"/>
    <m:brkBinSub m:val="--"/>
    <m:smallFrac m:val="0"/>
    <m:dispDef/>
    <m:lMargin m:val="0"/>
    <m:rMargin m:val="0"/>
    <m:defJc m:val="centerGroup"/>
    <m:wrapIndent m:val="1440"/>
    <m:intLim m:val="subSup"/>
    <m:naryLim m:val="undOvr"/>
  </m:mathPr>
  <w:themeFontLang w:val="fi-FI"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2D81A"/>
  <w15:chartTrackingRefBased/>
  <w15:docId w15:val="{97CA604D-822A-4CFF-8926-0E8684B05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C5CF9"/>
    <w:rPr>
      <w:rFonts w:ascii="Times New Roman" w:hAnsi="Times New Roman"/>
      <w:sz w:val="24"/>
    </w:rPr>
  </w:style>
  <w:style w:type="paragraph" w:styleId="Otsikko1">
    <w:name w:val="heading 1"/>
    <w:basedOn w:val="Normaali"/>
    <w:next w:val="Normaali"/>
    <w:link w:val="Otsikko1Char"/>
    <w:uiPriority w:val="9"/>
    <w:qFormat/>
    <w:rsid w:val="006D2E58"/>
    <w:pPr>
      <w:keepNext/>
      <w:keepLines/>
      <w:numPr>
        <w:numId w:val="35"/>
      </w:numPr>
      <w:tabs>
        <w:tab w:val="left" w:pos="426"/>
      </w:tabs>
      <w:spacing w:before="400" w:after="0" w:line="360" w:lineRule="atLeast"/>
      <w:outlineLvl w:val="0"/>
    </w:pPr>
    <w:rPr>
      <w:rFonts w:eastAsiaTheme="majorEastAsia" w:cstheme="majorBidi"/>
      <w:b/>
      <w:color w:val="000000" w:themeColor="text1"/>
      <w:sz w:val="28"/>
      <w:szCs w:val="32"/>
    </w:rPr>
  </w:style>
  <w:style w:type="paragraph" w:styleId="Otsikko2">
    <w:name w:val="heading 2"/>
    <w:basedOn w:val="Otsikko1"/>
    <w:next w:val="Leipteksti"/>
    <w:link w:val="Otsikko2Char"/>
    <w:autoRedefine/>
    <w:uiPriority w:val="9"/>
    <w:unhideWhenUsed/>
    <w:qFormat/>
    <w:rsid w:val="007411DA"/>
    <w:pPr>
      <w:numPr>
        <w:ilvl w:val="1"/>
      </w:numPr>
      <w:tabs>
        <w:tab w:val="left" w:pos="567"/>
      </w:tabs>
      <w:spacing w:before="240" w:after="40"/>
      <w:outlineLvl w:val="1"/>
    </w:pPr>
    <w:rPr>
      <w:sz w:val="24"/>
      <w:szCs w:val="26"/>
    </w:rPr>
  </w:style>
  <w:style w:type="paragraph" w:styleId="Otsikko3">
    <w:name w:val="heading 3"/>
    <w:basedOn w:val="Otsikko2"/>
    <w:next w:val="Leipteksti"/>
    <w:link w:val="Otsikko3Char"/>
    <w:autoRedefine/>
    <w:uiPriority w:val="9"/>
    <w:unhideWhenUsed/>
    <w:qFormat/>
    <w:rsid w:val="008A36B7"/>
    <w:pPr>
      <w:numPr>
        <w:ilvl w:val="2"/>
      </w:numPr>
      <w:spacing w:before="80" w:after="80"/>
      <w:outlineLvl w:val="2"/>
    </w:pPr>
    <w:rPr>
      <w:rFonts w:asciiTheme="majorHAnsi" w:hAnsiTheme="majorHAnsi"/>
      <w:szCs w:val="24"/>
    </w:rPr>
  </w:style>
  <w:style w:type="paragraph" w:styleId="Otsikko4">
    <w:name w:val="heading 4"/>
    <w:basedOn w:val="Normaali"/>
    <w:next w:val="Normaali"/>
    <w:link w:val="Otsikko4Char"/>
    <w:uiPriority w:val="9"/>
    <w:unhideWhenUsed/>
    <w:qFormat/>
    <w:rsid w:val="000E5A59"/>
    <w:pPr>
      <w:keepNext/>
      <w:keepLines/>
      <w:numPr>
        <w:ilvl w:val="3"/>
        <w:numId w:val="35"/>
      </w:numPr>
      <w:spacing w:before="40" w:after="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7411DA"/>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7411DA"/>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7411DA"/>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7411DA"/>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7411DA"/>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next w:val="Normaali"/>
    <w:link w:val="OtsikkoChar"/>
    <w:uiPriority w:val="10"/>
    <w:qFormat/>
    <w:rsid w:val="005F4613"/>
    <w:pPr>
      <w:spacing w:after="0" w:line="240" w:lineRule="auto"/>
      <w:contextualSpacing/>
    </w:pPr>
    <w:rPr>
      <w:rFonts w:eastAsiaTheme="majorEastAsia" w:cstheme="majorBidi"/>
      <w:b/>
      <w:spacing w:val="-10"/>
      <w:kern w:val="28"/>
      <w:sz w:val="28"/>
      <w:szCs w:val="56"/>
    </w:rPr>
  </w:style>
  <w:style w:type="character" w:customStyle="1" w:styleId="OtsikkoChar">
    <w:name w:val="Otsikko Char"/>
    <w:basedOn w:val="Kappaleenoletusfontti"/>
    <w:link w:val="Otsikko"/>
    <w:uiPriority w:val="10"/>
    <w:rsid w:val="005F4613"/>
    <w:rPr>
      <w:rFonts w:ascii="Times New Roman" w:eastAsiaTheme="majorEastAsia" w:hAnsi="Times New Roman" w:cstheme="majorBidi"/>
      <w:b/>
      <w:spacing w:val="-10"/>
      <w:kern w:val="28"/>
      <w:sz w:val="28"/>
      <w:szCs w:val="56"/>
    </w:rPr>
  </w:style>
  <w:style w:type="paragraph" w:customStyle="1" w:styleId="CoverTitle">
    <w:name w:val="Cover Title"/>
    <w:basedOn w:val="Otsikko"/>
    <w:link w:val="CoverTitleChar"/>
    <w:qFormat/>
    <w:rsid w:val="000A08A1"/>
    <w:pPr>
      <w:tabs>
        <w:tab w:val="left" w:pos="2460"/>
        <w:tab w:val="right" w:pos="9638"/>
      </w:tabs>
      <w:spacing w:before="800"/>
      <w:contextualSpacing w:val="0"/>
      <w:jc w:val="right"/>
    </w:pPr>
    <w:rPr>
      <w:rFonts w:ascii="Arial" w:hAnsi="Arial" w:cstheme="majorHAnsi"/>
      <w:caps/>
      <w:color w:val="4E008E"/>
      <w:spacing w:val="0"/>
      <w:kern w:val="0"/>
      <w:sz w:val="44"/>
    </w:rPr>
  </w:style>
  <w:style w:type="paragraph" w:customStyle="1" w:styleId="CoverAuthor">
    <w:name w:val="Cover Author"/>
    <w:basedOn w:val="Normaali"/>
    <w:link w:val="CoverAuthorChar"/>
    <w:qFormat/>
    <w:rsid w:val="000A08A1"/>
    <w:pPr>
      <w:spacing w:before="2040" w:after="480" w:line="240" w:lineRule="auto"/>
      <w:jc w:val="right"/>
    </w:pPr>
    <w:rPr>
      <w:rFonts w:ascii="Arial" w:eastAsiaTheme="majorEastAsia" w:hAnsi="Arial" w:cstheme="majorHAnsi"/>
      <w:sz w:val="36"/>
      <w:szCs w:val="32"/>
    </w:rPr>
  </w:style>
  <w:style w:type="character" w:customStyle="1" w:styleId="CoverTitleChar">
    <w:name w:val="Cover Title Char"/>
    <w:basedOn w:val="OtsikkoChar"/>
    <w:link w:val="CoverTitle"/>
    <w:rsid w:val="000A08A1"/>
    <w:rPr>
      <w:rFonts w:ascii="Arial" w:eastAsiaTheme="majorEastAsia" w:hAnsi="Arial" w:cstheme="majorHAnsi"/>
      <w:b/>
      <w:caps/>
      <w:color w:val="4E008E"/>
      <w:spacing w:val="-10"/>
      <w:kern w:val="28"/>
      <w:sz w:val="44"/>
      <w:szCs w:val="56"/>
    </w:rPr>
  </w:style>
  <w:style w:type="paragraph" w:customStyle="1" w:styleId="CoverBodytext">
    <w:name w:val="Cover Bodytext"/>
    <w:basedOn w:val="Normaali"/>
    <w:link w:val="CoverBodytextChar"/>
    <w:qFormat/>
    <w:rsid w:val="001B4CD2"/>
    <w:pPr>
      <w:suppressAutoHyphens/>
      <w:spacing w:after="0" w:line="240" w:lineRule="auto"/>
      <w:jc w:val="right"/>
    </w:pPr>
    <w:rPr>
      <w:rFonts w:ascii="Arial" w:hAnsi="Arial" w:cs="Calibri"/>
      <w:sz w:val="26"/>
      <w:szCs w:val="20"/>
    </w:rPr>
  </w:style>
  <w:style w:type="character" w:customStyle="1" w:styleId="CoverAuthorChar">
    <w:name w:val="Cover Author Char"/>
    <w:basedOn w:val="Kappaleenoletusfontti"/>
    <w:link w:val="CoverAuthor"/>
    <w:rsid w:val="000A08A1"/>
    <w:rPr>
      <w:rFonts w:ascii="Arial" w:eastAsiaTheme="majorEastAsia" w:hAnsi="Arial" w:cstheme="majorHAnsi"/>
      <w:sz w:val="36"/>
      <w:szCs w:val="32"/>
    </w:rPr>
  </w:style>
  <w:style w:type="paragraph" w:customStyle="1" w:styleId="Abstractinfo">
    <w:name w:val="Abstract info"/>
    <w:basedOn w:val="Normaali"/>
    <w:link w:val="AbstractinfoChar"/>
    <w:qFormat/>
    <w:rsid w:val="00EF24F0"/>
    <w:pPr>
      <w:suppressAutoHyphens/>
      <w:spacing w:after="0" w:line="240" w:lineRule="auto"/>
    </w:pPr>
    <w:rPr>
      <w:rFonts w:ascii="Arial" w:hAnsi="Arial" w:cs="Calibri"/>
      <w:sz w:val="20"/>
      <w:szCs w:val="20"/>
    </w:rPr>
  </w:style>
  <w:style w:type="character" w:customStyle="1" w:styleId="CoverBodytextChar">
    <w:name w:val="Cover Bodytext Char"/>
    <w:basedOn w:val="CoverAuthorChar"/>
    <w:link w:val="CoverBodytext"/>
    <w:rsid w:val="001B4CD2"/>
    <w:rPr>
      <w:rFonts w:ascii="Arial" w:eastAsiaTheme="majorEastAsia" w:hAnsi="Arial" w:cs="Calibri"/>
      <w:sz w:val="26"/>
      <w:szCs w:val="20"/>
    </w:rPr>
  </w:style>
  <w:style w:type="paragraph" w:customStyle="1" w:styleId="Abstracttextparagraph">
    <w:name w:val="Abstract text paragraph"/>
    <w:basedOn w:val="Abstractinfo"/>
    <w:next w:val="Abstracttextfirstlineindent"/>
    <w:link w:val="AbstracttextparagraphChar"/>
    <w:rsid w:val="0095523D"/>
    <w:pPr>
      <w:spacing w:before="720"/>
      <w:jc w:val="both"/>
    </w:pPr>
  </w:style>
  <w:style w:type="paragraph" w:customStyle="1" w:styleId="Abstracttextfirstlineindent">
    <w:name w:val="Abstract text first line indent"/>
    <w:basedOn w:val="Abstracttextparagraph"/>
    <w:link w:val="AbstracttextfirstlineindentChar"/>
    <w:rsid w:val="0095523D"/>
    <w:pPr>
      <w:spacing w:before="0" w:line="360" w:lineRule="atLeast"/>
      <w:ind w:firstLine="380"/>
    </w:pPr>
  </w:style>
  <w:style w:type="character" w:customStyle="1" w:styleId="AbstractinfoChar">
    <w:name w:val="Abstract info Char"/>
    <w:basedOn w:val="Kappaleenoletusfontti"/>
    <w:link w:val="Abstractinfo"/>
    <w:rsid w:val="00EF24F0"/>
    <w:rPr>
      <w:rFonts w:ascii="Arial" w:hAnsi="Arial" w:cs="Calibri"/>
      <w:sz w:val="20"/>
      <w:szCs w:val="20"/>
    </w:rPr>
  </w:style>
  <w:style w:type="character" w:customStyle="1" w:styleId="AbstracttextparagraphChar">
    <w:name w:val="Abstract text paragraph Char"/>
    <w:basedOn w:val="AbstractinfoChar"/>
    <w:link w:val="Abstracttextparagraph"/>
    <w:rsid w:val="0095523D"/>
    <w:rPr>
      <w:rFonts w:ascii="Times New Roman" w:hAnsi="Times New Roman" w:cs="Calibri"/>
      <w:sz w:val="24"/>
      <w:szCs w:val="20"/>
    </w:rPr>
  </w:style>
  <w:style w:type="paragraph" w:styleId="Sisennettyleipteksti">
    <w:name w:val="Body Text Indent"/>
    <w:basedOn w:val="Normaali"/>
    <w:link w:val="SisennettyleiptekstiChar"/>
    <w:uiPriority w:val="99"/>
    <w:unhideWhenUsed/>
    <w:rsid w:val="00B35293"/>
    <w:pPr>
      <w:spacing w:after="120"/>
      <w:ind w:left="283"/>
    </w:pPr>
  </w:style>
  <w:style w:type="character" w:customStyle="1" w:styleId="AbstracttextfirstlineindentChar">
    <w:name w:val="Abstract text first line indent Char"/>
    <w:basedOn w:val="AbstracttextparagraphChar"/>
    <w:link w:val="Abstracttextfirstlineindent"/>
    <w:rsid w:val="0095523D"/>
    <w:rPr>
      <w:rFonts w:ascii="Times New Roman" w:hAnsi="Times New Roman" w:cs="Calibri"/>
      <w:sz w:val="24"/>
      <w:szCs w:val="20"/>
    </w:rPr>
  </w:style>
  <w:style w:type="paragraph" w:customStyle="1" w:styleId="AbstractTitle">
    <w:name w:val="Abstract Title"/>
    <w:basedOn w:val="Otsikko10"/>
    <w:link w:val="AbstractTitleChar"/>
    <w:qFormat/>
    <w:rsid w:val="000A5048"/>
  </w:style>
  <w:style w:type="character" w:customStyle="1" w:styleId="SisennettyleiptekstiChar">
    <w:name w:val="Sisennetty leipäteksti Char"/>
    <w:basedOn w:val="Kappaleenoletusfontti"/>
    <w:link w:val="Sisennettyleipteksti"/>
    <w:uiPriority w:val="99"/>
    <w:rsid w:val="00B35293"/>
    <w:rPr>
      <w:rFonts w:ascii="Times New Roman" w:hAnsi="Times New Roman"/>
      <w:sz w:val="24"/>
    </w:rPr>
  </w:style>
  <w:style w:type="character" w:styleId="Korostus">
    <w:name w:val="Emphasis"/>
    <w:basedOn w:val="LeiptekstiChar"/>
    <w:uiPriority w:val="20"/>
    <w:qFormat/>
    <w:rsid w:val="00647E9E"/>
    <w:rPr>
      <w:rFonts w:ascii="Times New Roman" w:hAnsi="Times New Roman"/>
      <w:i/>
      <w:iCs/>
      <w:sz w:val="24"/>
    </w:rPr>
  </w:style>
  <w:style w:type="character" w:customStyle="1" w:styleId="AbstractTitleChar">
    <w:name w:val="Abstract Title Char"/>
    <w:basedOn w:val="AbstractinfoChar"/>
    <w:link w:val="AbstractTitle"/>
    <w:rsid w:val="000A5048"/>
    <w:rPr>
      <w:rFonts w:ascii="Arial" w:hAnsi="Arial" w:cs="Calibri"/>
      <w:b/>
      <w:caps/>
      <w:sz w:val="36"/>
      <w:szCs w:val="20"/>
    </w:rPr>
  </w:style>
  <w:style w:type="character" w:styleId="Paikkamerkkiteksti">
    <w:name w:val="Placeholder Text"/>
    <w:basedOn w:val="Kappaleenoletusfontti"/>
    <w:uiPriority w:val="99"/>
    <w:semiHidden/>
    <w:rsid w:val="00517928"/>
    <w:rPr>
      <w:color w:val="808080"/>
    </w:rPr>
  </w:style>
  <w:style w:type="paragraph" w:styleId="Leiptekstin1rivinsisennys">
    <w:name w:val="Body Text First Indent"/>
    <w:basedOn w:val="Normaali"/>
    <w:link w:val="Leiptekstin1rivinsisennysChar"/>
    <w:uiPriority w:val="99"/>
    <w:unhideWhenUsed/>
    <w:rsid w:val="00297D2D"/>
    <w:pPr>
      <w:spacing w:after="0" w:line="360" w:lineRule="atLeast"/>
      <w:ind w:firstLine="380"/>
      <w:jc w:val="both"/>
    </w:pPr>
  </w:style>
  <w:style w:type="character" w:customStyle="1" w:styleId="Leiptekstin1rivinsisennysChar">
    <w:name w:val="Leipätekstin 1. rivin sisennys Char"/>
    <w:basedOn w:val="Kappaleenoletusfontti"/>
    <w:link w:val="Leiptekstin1rivinsisennys"/>
    <w:uiPriority w:val="99"/>
    <w:rsid w:val="00297D2D"/>
    <w:rPr>
      <w:rFonts w:ascii="Times New Roman" w:hAnsi="Times New Roman"/>
      <w:sz w:val="24"/>
    </w:rPr>
  </w:style>
  <w:style w:type="paragraph" w:styleId="Leiptekstin1rivinsisennys2">
    <w:name w:val="Body Text First Indent 2"/>
    <w:basedOn w:val="Sisennettyleipteksti"/>
    <w:link w:val="Leiptekstin1rivinsisennys2Char"/>
    <w:uiPriority w:val="99"/>
    <w:unhideWhenUsed/>
    <w:rsid w:val="00B35293"/>
    <w:pPr>
      <w:spacing w:after="160"/>
      <w:ind w:left="360" w:firstLine="360"/>
    </w:pPr>
  </w:style>
  <w:style w:type="character" w:customStyle="1" w:styleId="Leiptekstin1rivinsisennys2Char">
    <w:name w:val="Leipätekstin 1. rivin sisennys 2 Char"/>
    <w:basedOn w:val="SisennettyleiptekstiChar"/>
    <w:link w:val="Leiptekstin1rivinsisennys2"/>
    <w:uiPriority w:val="99"/>
    <w:rsid w:val="00B35293"/>
    <w:rPr>
      <w:rFonts w:ascii="Times New Roman" w:hAnsi="Times New Roman"/>
      <w:sz w:val="24"/>
    </w:rPr>
  </w:style>
  <w:style w:type="paragraph" w:styleId="Leipteksti">
    <w:name w:val="Body Text"/>
    <w:basedOn w:val="Normaali"/>
    <w:next w:val="Leiptekstin1rivinsisennys"/>
    <w:link w:val="LeiptekstiChar"/>
    <w:uiPriority w:val="99"/>
    <w:unhideWhenUsed/>
    <w:rsid w:val="00647E9E"/>
    <w:pPr>
      <w:spacing w:after="0" w:line="360" w:lineRule="atLeast"/>
      <w:jc w:val="both"/>
    </w:pPr>
  </w:style>
  <w:style w:type="character" w:customStyle="1" w:styleId="LeiptekstiChar">
    <w:name w:val="Leipäteksti Char"/>
    <w:basedOn w:val="Kappaleenoletusfontti"/>
    <w:link w:val="Leipteksti"/>
    <w:uiPriority w:val="99"/>
    <w:rsid w:val="00647E9E"/>
    <w:rPr>
      <w:rFonts w:ascii="Times New Roman" w:hAnsi="Times New Roman"/>
      <w:sz w:val="24"/>
    </w:rPr>
  </w:style>
  <w:style w:type="character" w:customStyle="1" w:styleId="Otsikko1Char">
    <w:name w:val="Otsikko 1 Char"/>
    <w:basedOn w:val="Kappaleenoletusfontti"/>
    <w:link w:val="Otsikko1"/>
    <w:uiPriority w:val="9"/>
    <w:rsid w:val="006D2E58"/>
    <w:rPr>
      <w:rFonts w:ascii="Times New Roman" w:eastAsiaTheme="majorEastAsia" w:hAnsi="Times New Roman" w:cstheme="majorBidi"/>
      <w:b/>
      <w:color w:val="000000" w:themeColor="text1"/>
      <w:sz w:val="28"/>
      <w:szCs w:val="32"/>
    </w:rPr>
  </w:style>
  <w:style w:type="paragraph" w:styleId="Luettelo">
    <w:name w:val="List"/>
    <w:basedOn w:val="Normaali"/>
    <w:uiPriority w:val="99"/>
    <w:unhideWhenUsed/>
    <w:rsid w:val="00D671EF"/>
    <w:pPr>
      <w:numPr>
        <w:numId w:val="18"/>
      </w:numPr>
      <w:tabs>
        <w:tab w:val="left" w:pos="851"/>
      </w:tabs>
      <w:spacing w:before="80" w:after="80" w:line="360" w:lineRule="atLeast"/>
      <w:ind w:left="714" w:hanging="357"/>
      <w:contextualSpacing/>
    </w:pPr>
  </w:style>
  <w:style w:type="character" w:styleId="Hyperlinkki">
    <w:name w:val="Hyperlink"/>
    <w:basedOn w:val="LeiptekstiChar"/>
    <w:uiPriority w:val="99"/>
    <w:unhideWhenUsed/>
    <w:rsid w:val="004019AB"/>
    <w:rPr>
      <w:rFonts w:ascii="Times New Roman" w:hAnsi="Times New Roman"/>
      <w:i/>
      <w:color w:val="000000" w:themeColor="text1"/>
      <w:sz w:val="22"/>
    </w:rPr>
  </w:style>
  <w:style w:type="character" w:customStyle="1" w:styleId="Otsikko2Char">
    <w:name w:val="Otsikko 2 Char"/>
    <w:basedOn w:val="Kappaleenoletusfontti"/>
    <w:link w:val="Otsikko2"/>
    <w:uiPriority w:val="9"/>
    <w:rsid w:val="007411DA"/>
    <w:rPr>
      <w:rFonts w:ascii="Times New Roman" w:eastAsiaTheme="majorEastAsia" w:hAnsi="Times New Roman" w:cstheme="majorBidi"/>
      <w:b/>
      <w:color w:val="000000" w:themeColor="text1"/>
      <w:sz w:val="24"/>
      <w:szCs w:val="26"/>
      <w:lang w:val="en-US"/>
    </w:rPr>
  </w:style>
  <w:style w:type="paragraph" w:styleId="Luettelo2">
    <w:name w:val="List 2"/>
    <w:basedOn w:val="Normaali"/>
    <w:uiPriority w:val="99"/>
    <w:unhideWhenUsed/>
    <w:rsid w:val="00D671EF"/>
    <w:pPr>
      <w:numPr>
        <w:numId w:val="21"/>
      </w:numPr>
      <w:spacing w:before="80" w:after="80" w:line="360" w:lineRule="atLeast"/>
      <w:ind w:left="760" w:hanging="380"/>
      <w:contextualSpacing/>
    </w:pPr>
  </w:style>
  <w:style w:type="paragraph" w:styleId="Lohkoteksti">
    <w:name w:val="Block Text"/>
    <w:basedOn w:val="Normaali"/>
    <w:uiPriority w:val="99"/>
    <w:unhideWhenUsed/>
    <w:rsid w:val="00D671EF"/>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Lainaus">
    <w:name w:val="Quote"/>
    <w:basedOn w:val="Leipteksti"/>
    <w:next w:val="Leiptekstin1rivinsisennys"/>
    <w:link w:val="LainausChar"/>
    <w:uiPriority w:val="29"/>
    <w:qFormat/>
    <w:rsid w:val="000A089C"/>
    <w:pPr>
      <w:spacing w:before="160" w:after="160" w:line="320" w:lineRule="atLeast"/>
      <w:ind w:left="862"/>
    </w:pPr>
    <w:rPr>
      <w:iCs/>
      <w:color w:val="404040" w:themeColor="text1" w:themeTint="BF"/>
    </w:rPr>
  </w:style>
  <w:style w:type="character" w:customStyle="1" w:styleId="LainausChar">
    <w:name w:val="Lainaus Char"/>
    <w:basedOn w:val="Kappaleenoletusfontti"/>
    <w:link w:val="Lainaus"/>
    <w:uiPriority w:val="29"/>
    <w:rsid w:val="000A089C"/>
    <w:rPr>
      <w:rFonts w:ascii="Times New Roman" w:hAnsi="Times New Roman"/>
      <w:iCs/>
      <w:color w:val="404040" w:themeColor="text1" w:themeTint="BF"/>
      <w:sz w:val="24"/>
    </w:rPr>
  </w:style>
  <w:style w:type="table" w:styleId="TaulukkoRuudukko">
    <w:name w:val="Table Grid"/>
    <w:basedOn w:val="Normaalitaulukko"/>
    <w:uiPriority w:val="39"/>
    <w:rsid w:val="000A0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
    <w:name w:val="caption"/>
    <w:basedOn w:val="Leipteksti"/>
    <w:next w:val="Normaali"/>
    <w:uiPriority w:val="35"/>
    <w:unhideWhenUsed/>
    <w:qFormat/>
    <w:rsid w:val="000C2465"/>
    <w:pPr>
      <w:spacing w:before="120" w:after="200" w:line="240" w:lineRule="auto"/>
      <w:jc w:val="center"/>
    </w:pPr>
    <w:rPr>
      <w:iCs/>
      <w:color w:val="000000" w:themeColor="text1"/>
      <w:szCs w:val="18"/>
    </w:rPr>
  </w:style>
  <w:style w:type="character" w:styleId="Voimakaskorostus">
    <w:name w:val="Intense Emphasis"/>
    <w:basedOn w:val="Kappaleenoletusfontti"/>
    <w:uiPriority w:val="21"/>
    <w:qFormat/>
    <w:rsid w:val="000E5A59"/>
    <w:rPr>
      <w:b/>
      <w:i w:val="0"/>
      <w:iCs/>
      <w:color w:val="000000" w:themeColor="text1"/>
    </w:rPr>
  </w:style>
  <w:style w:type="character" w:customStyle="1" w:styleId="Otsikko4Char">
    <w:name w:val="Otsikko 4 Char"/>
    <w:basedOn w:val="Kappaleenoletusfontti"/>
    <w:link w:val="Otsikko4"/>
    <w:uiPriority w:val="9"/>
    <w:rsid w:val="000E5A59"/>
    <w:rPr>
      <w:rFonts w:asciiTheme="majorHAnsi" w:eastAsiaTheme="majorEastAsia" w:hAnsiTheme="majorHAnsi" w:cstheme="majorBidi"/>
      <w:i/>
      <w:iCs/>
      <w:color w:val="2E74B5" w:themeColor="accent1" w:themeShade="BF"/>
      <w:sz w:val="24"/>
    </w:rPr>
  </w:style>
  <w:style w:type="paragraph" w:styleId="Hakemisto1">
    <w:name w:val="index 1"/>
    <w:basedOn w:val="Normaali"/>
    <w:next w:val="Normaali"/>
    <w:autoRedefine/>
    <w:uiPriority w:val="99"/>
    <w:unhideWhenUsed/>
    <w:rsid w:val="004C703A"/>
    <w:pPr>
      <w:spacing w:after="0" w:line="240" w:lineRule="auto"/>
      <w:ind w:left="240" w:hanging="240"/>
    </w:pPr>
  </w:style>
  <w:style w:type="character" w:customStyle="1" w:styleId="RefBookName">
    <w:name w:val="Ref Book Name"/>
    <w:basedOn w:val="Kappaleenoletusfontti"/>
    <w:uiPriority w:val="1"/>
    <w:qFormat/>
    <w:rsid w:val="004C703A"/>
    <w:rPr>
      <w:i/>
    </w:rPr>
  </w:style>
  <w:style w:type="paragraph" w:customStyle="1" w:styleId="Ref">
    <w:name w:val="Ref"/>
    <w:basedOn w:val="Leipteksti"/>
    <w:link w:val="RefChar"/>
    <w:qFormat/>
    <w:rsid w:val="004C703A"/>
    <w:pPr>
      <w:ind w:left="709" w:hanging="709"/>
    </w:pPr>
  </w:style>
  <w:style w:type="paragraph" w:styleId="Luettelo3">
    <w:name w:val="List 3"/>
    <w:basedOn w:val="Normaali"/>
    <w:uiPriority w:val="99"/>
    <w:unhideWhenUsed/>
    <w:rsid w:val="00081E2D"/>
    <w:pPr>
      <w:numPr>
        <w:numId w:val="22"/>
      </w:numPr>
      <w:spacing w:after="360" w:line="360" w:lineRule="atLeast"/>
      <w:ind w:left="426" w:hanging="142"/>
      <w:contextualSpacing/>
    </w:pPr>
  </w:style>
  <w:style w:type="character" w:customStyle="1" w:styleId="RefChar">
    <w:name w:val="Ref Char"/>
    <w:basedOn w:val="LeiptekstiChar"/>
    <w:link w:val="Ref"/>
    <w:rsid w:val="004C703A"/>
    <w:rPr>
      <w:rFonts w:ascii="Times New Roman" w:hAnsi="Times New Roman"/>
      <w:sz w:val="24"/>
    </w:rPr>
  </w:style>
  <w:style w:type="character" w:customStyle="1" w:styleId="RefJournalName">
    <w:name w:val="Ref Journal Name"/>
    <w:basedOn w:val="Kappaleenoletusfontti"/>
    <w:uiPriority w:val="1"/>
    <w:qFormat/>
    <w:rsid w:val="00081E2D"/>
    <w:rPr>
      <w:i/>
      <w:lang w:val="en-US"/>
    </w:rPr>
  </w:style>
  <w:style w:type="paragraph" w:customStyle="1" w:styleId="RefConferencePubl">
    <w:name w:val="Ref Conference Publ"/>
    <w:basedOn w:val="Ref"/>
    <w:link w:val="RefConferencePublChar"/>
    <w:qFormat/>
    <w:rsid w:val="00FF23A1"/>
    <w:rPr>
      <w:i/>
    </w:rPr>
  </w:style>
  <w:style w:type="paragraph" w:styleId="Vaintekstin">
    <w:name w:val="Plain Text"/>
    <w:basedOn w:val="Normaali"/>
    <w:link w:val="VaintekstinChar"/>
    <w:uiPriority w:val="99"/>
    <w:unhideWhenUsed/>
    <w:rsid w:val="00FF23A1"/>
    <w:pPr>
      <w:spacing w:after="0" w:line="240" w:lineRule="auto"/>
    </w:pPr>
    <w:rPr>
      <w:rFonts w:ascii="Consolas" w:hAnsi="Consolas"/>
      <w:sz w:val="21"/>
      <w:szCs w:val="21"/>
    </w:rPr>
  </w:style>
  <w:style w:type="character" w:customStyle="1" w:styleId="RefConferencePublChar">
    <w:name w:val="Ref Conference Publ Char"/>
    <w:basedOn w:val="RefChar"/>
    <w:link w:val="RefConferencePubl"/>
    <w:rsid w:val="00FF23A1"/>
    <w:rPr>
      <w:rFonts w:ascii="Times New Roman" w:hAnsi="Times New Roman"/>
      <w:i/>
      <w:sz w:val="24"/>
    </w:rPr>
  </w:style>
  <w:style w:type="character" w:customStyle="1" w:styleId="VaintekstinChar">
    <w:name w:val="Vain tekstinä Char"/>
    <w:basedOn w:val="Kappaleenoletusfontti"/>
    <w:link w:val="Vaintekstin"/>
    <w:uiPriority w:val="99"/>
    <w:rsid w:val="00FF23A1"/>
    <w:rPr>
      <w:rFonts w:ascii="Consolas" w:hAnsi="Consolas"/>
      <w:sz w:val="21"/>
      <w:szCs w:val="21"/>
    </w:rPr>
  </w:style>
  <w:style w:type="paragraph" w:customStyle="1" w:styleId="Fig">
    <w:name w:val="Fig"/>
    <w:basedOn w:val="Leiptekstin1rivinsisennys"/>
    <w:qFormat/>
    <w:rsid w:val="000C2465"/>
    <w:pPr>
      <w:pBdr>
        <w:top w:val="single" w:sz="4" w:space="1" w:color="auto"/>
        <w:bottom w:val="single" w:sz="4" w:space="1" w:color="auto"/>
      </w:pBdr>
    </w:pPr>
    <w:rPr>
      <w:noProof/>
      <w:lang w:eastAsia="fi-FI"/>
    </w:rPr>
  </w:style>
  <w:style w:type="character" w:customStyle="1" w:styleId="RefStudyWork">
    <w:name w:val="Ref Study Work"/>
    <w:basedOn w:val="Kappaleenoletusfontti"/>
    <w:uiPriority w:val="1"/>
    <w:qFormat/>
    <w:rsid w:val="00FF23A1"/>
    <w:rPr>
      <w:i/>
    </w:rPr>
  </w:style>
  <w:style w:type="paragraph" w:customStyle="1" w:styleId="Table">
    <w:name w:val="Table"/>
    <w:basedOn w:val="Leipteksti"/>
    <w:link w:val="TableChar"/>
    <w:qFormat/>
    <w:rsid w:val="000C2465"/>
    <w:pPr>
      <w:jc w:val="center"/>
    </w:pPr>
  </w:style>
  <w:style w:type="paragraph" w:styleId="Sisllysluettelonotsikko">
    <w:name w:val="TOC Heading"/>
    <w:basedOn w:val="Otsikko1"/>
    <w:next w:val="Normaali"/>
    <w:uiPriority w:val="39"/>
    <w:unhideWhenUsed/>
    <w:qFormat/>
    <w:rsid w:val="00A67DCE"/>
    <w:pPr>
      <w:spacing w:before="240" w:line="259" w:lineRule="auto"/>
      <w:ind w:left="0" w:firstLine="0"/>
      <w:outlineLvl w:val="9"/>
    </w:pPr>
    <w:rPr>
      <w:rFonts w:asciiTheme="majorHAnsi" w:hAnsiTheme="majorHAnsi"/>
      <w:b w:val="0"/>
      <w:color w:val="2E74B5" w:themeColor="accent1" w:themeShade="BF"/>
      <w:sz w:val="32"/>
    </w:rPr>
  </w:style>
  <w:style w:type="character" w:customStyle="1" w:styleId="TableChar">
    <w:name w:val="Table Char"/>
    <w:basedOn w:val="LeiptekstiChar"/>
    <w:link w:val="Table"/>
    <w:rsid w:val="000C2465"/>
    <w:rPr>
      <w:rFonts w:ascii="Times New Roman" w:hAnsi="Times New Roman"/>
      <w:sz w:val="24"/>
    </w:rPr>
  </w:style>
  <w:style w:type="paragraph" w:styleId="Sisluet2">
    <w:name w:val="toc 2"/>
    <w:basedOn w:val="Normaali"/>
    <w:next w:val="Normaali"/>
    <w:autoRedefine/>
    <w:uiPriority w:val="39"/>
    <w:unhideWhenUsed/>
    <w:rsid w:val="0029392B"/>
    <w:pPr>
      <w:tabs>
        <w:tab w:val="left" w:pos="993"/>
        <w:tab w:val="right" w:pos="8494"/>
      </w:tabs>
      <w:spacing w:before="120" w:after="0"/>
      <w:ind w:left="992" w:hanging="567"/>
    </w:pPr>
    <w:rPr>
      <w:rFonts w:asciiTheme="minorHAnsi" w:hAnsiTheme="minorHAnsi" w:cs="Times New Roman"/>
      <w:iCs/>
      <w:noProof/>
      <w:szCs w:val="24"/>
    </w:rPr>
  </w:style>
  <w:style w:type="paragraph" w:styleId="Sisluet1">
    <w:name w:val="toc 1"/>
    <w:basedOn w:val="Normaali"/>
    <w:next w:val="Normaali"/>
    <w:autoRedefine/>
    <w:uiPriority w:val="39"/>
    <w:unhideWhenUsed/>
    <w:rsid w:val="002715D5"/>
    <w:pPr>
      <w:tabs>
        <w:tab w:val="left" w:pos="425"/>
        <w:tab w:val="left" w:pos="480"/>
        <w:tab w:val="right" w:leader="dot" w:pos="8494"/>
      </w:tabs>
      <w:spacing w:before="240" w:after="120" w:line="240" w:lineRule="auto"/>
    </w:pPr>
    <w:rPr>
      <w:b/>
      <w:bCs/>
      <w:noProof/>
      <w:szCs w:val="20"/>
    </w:rPr>
  </w:style>
  <w:style w:type="paragraph" w:styleId="Sisluet3">
    <w:name w:val="toc 3"/>
    <w:basedOn w:val="Normaali"/>
    <w:next w:val="Normaali"/>
    <w:autoRedefine/>
    <w:uiPriority w:val="39"/>
    <w:unhideWhenUsed/>
    <w:rsid w:val="0029392B"/>
    <w:pPr>
      <w:tabs>
        <w:tab w:val="left" w:pos="1560"/>
      </w:tabs>
      <w:spacing w:after="0" w:line="240" w:lineRule="auto"/>
      <w:ind w:left="1559" w:hanging="567"/>
    </w:pPr>
    <w:rPr>
      <w:rFonts w:asciiTheme="minorHAnsi" w:hAnsiTheme="minorHAnsi"/>
      <w:sz w:val="20"/>
      <w:szCs w:val="20"/>
    </w:rPr>
  </w:style>
  <w:style w:type="paragraph" w:styleId="Sisluet4">
    <w:name w:val="toc 4"/>
    <w:basedOn w:val="Normaali"/>
    <w:next w:val="Normaali"/>
    <w:autoRedefine/>
    <w:uiPriority w:val="39"/>
    <w:unhideWhenUsed/>
    <w:rsid w:val="00A67DCE"/>
    <w:pPr>
      <w:spacing w:after="0"/>
      <w:ind w:left="720"/>
    </w:pPr>
    <w:rPr>
      <w:rFonts w:asciiTheme="minorHAnsi" w:hAnsiTheme="minorHAnsi"/>
      <w:sz w:val="20"/>
      <w:szCs w:val="20"/>
    </w:rPr>
  </w:style>
  <w:style w:type="paragraph" w:styleId="Sisluet5">
    <w:name w:val="toc 5"/>
    <w:basedOn w:val="Normaali"/>
    <w:next w:val="Normaali"/>
    <w:autoRedefine/>
    <w:uiPriority w:val="39"/>
    <w:unhideWhenUsed/>
    <w:rsid w:val="00A67DCE"/>
    <w:pPr>
      <w:spacing w:after="0"/>
      <w:ind w:left="960"/>
    </w:pPr>
    <w:rPr>
      <w:rFonts w:asciiTheme="minorHAnsi" w:hAnsiTheme="minorHAnsi"/>
      <w:sz w:val="20"/>
      <w:szCs w:val="20"/>
    </w:rPr>
  </w:style>
  <w:style w:type="paragraph" w:styleId="Sisluet6">
    <w:name w:val="toc 6"/>
    <w:basedOn w:val="Normaali"/>
    <w:next w:val="Normaali"/>
    <w:autoRedefine/>
    <w:uiPriority w:val="39"/>
    <w:unhideWhenUsed/>
    <w:rsid w:val="00A67DCE"/>
    <w:pPr>
      <w:spacing w:after="0"/>
      <w:ind w:left="1200"/>
    </w:pPr>
    <w:rPr>
      <w:rFonts w:asciiTheme="minorHAnsi" w:hAnsiTheme="minorHAnsi"/>
      <w:sz w:val="20"/>
      <w:szCs w:val="20"/>
    </w:rPr>
  </w:style>
  <w:style w:type="paragraph" w:styleId="Sisluet7">
    <w:name w:val="toc 7"/>
    <w:basedOn w:val="Normaali"/>
    <w:next w:val="Normaali"/>
    <w:autoRedefine/>
    <w:uiPriority w:val="39"/>
    <w:unhideWhenUsed/>
    <w:rsid w:val="00A67DCE"/>
    <w:pPr>
      <w:spacing w:after="0"/>
      <w:ind w:left="1440"/>
    </w:pPr>
    <w:rPr>
      <w:rFonts w:asciiTheme="minorHAnsi" w:hAnsiTheme="minorHAnsi"/>
      <w:sz w:val="20"/>
      <w:szCs w:val="20"/>
    </w:rPr>
  </w:style>
  <w:style w:type="paragraph" w:styleId="Sisluet8">
    <w:name w:val="toc 8"/>
    <w:basedOn w:val="Normaali"/>
    <w:next w:val="Normaali"/>
    <w:autoRedefine/>
    <w:uiPriority w:val="39"/>
    <w:unhideWhenUsed/>
    <w:rsid w:val="00A67DCE"/>
    <w:pPr>
      <w:spacing w:after="0"/>
      <w:ind w:left="1680"/>
    </w:pPr>
    <w:rPr>
      <w:rFonts w:asciiTheme="minorHAnsi" w:hAnsiTheme="minorHAnsi"/>
      <w:sz w:val="20"/>
      <w:szCs w:val="20"/>
    </w:rPr>
  </w:style>
  <w:style w:type="paragraph" w:styleId="Sisluet9">
    <w:name w:val="toc 9"/>
    <w:basedOn w:val="Normaali"/>
    <w:next w:val="Normaali"/>
    <w:autoRedefine/>
    <w:uiPriority w:val="39"/>
    <w:unhideWhenUsed/>
    <w:rsid w:val="00A67DCE"/>
    <w:pPr>
      <w:spacing w:after="0"/>
      <w:ind w:left="1920"/>
    </w:pPr>
    <w:rPr>
      <w:rFonts w:asciiTheme="minorHAnsi" w:hAnsiTheme="minorHAnsi"/>
      <w:sz w:val="20"/>
      <w:szCs w:val="20"/>
    </w:rPr>
  </w:style>
  <w:style w:type="character" w:customStyle="1" w:styleId="Otsikko3Char">
    <w:name w:val="Otsikko 3 Char"/>
    <w:basedOn w:val="Kappaleenoletusfontti"/>
    <w:link w:val="Otsikko3"/>
    <w:uiPriority w:val="9"/>
    <w:rsid w:val="008A36B7"/>
    <w:rPr>
      <w:rFonts w:asciiTheme="majorHAnsi" w:eastAsiaTheme="majorEastAsia" w:hAnsiTheme="majorHAnsi" w:cstheme="majorBidi"/>
      <w:b/>
      <w:color w:val="000000" w:themeColor="text1"/>
      <w:sz w:val="24"/>
      <w:szCs w:val="24"/>
      <w:lang w:val="en-US"/>
    </w:rPr>
  </w:style>
  <w:style w:type="paragraph" w:styleId="Yltunniste">
    <w:name w:val="header"/>
    <w:basedOn w:val="Normaali"/>
    <w:link w:val="YltunnisteChar"/>
    <w:uiPriority w:val="99"/>
    <w:unhideWhenUsed/>
    <w:rsid w:val="00B45AE9"/>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B45AE9"/>
    <w:rPr>
      <w:rFonts w:ascii="Times New Roman" w:hAnsi="Times New Roman"/>
      <w:sz w:val="24"/>
    </w:rPr>
  </w:style>
  <w:style w:type="character" w:customStyle="1" w:styleId="Otsikko5Char">
    <w:name w:val="Otsikko 5 Char"/>
    <w:basedOn w:val="Kappaleenoletusfontti"/>
    <w:link w:val="Otsikko5"/>
    <w:uiPriority w:val="9"/>
    <w:semiHidden/>
    <w:rsid w:val="007411DA"/>
    <w:rPr>
      <w:rFonts w:asciiTheme="majorHAnsi" w:eastAsiaTheme="majorEastAsia" w:hAnsiTheme="majorHAnsi" w:cstheme="majorBidi"/>
      <w:color w:val="2E74B5" w:themeColor="accent1" w:themeShade="BF"/>
      <w:sz w:val="24"/>
    </w:rPr>
  </w:style>
  <w:style w:type="character" w:customStyle="1" w:styleId="Otsikko6Char">
    <w:name w:val="Otsikko 6 Char"/>
    <w:basedOn w:val="Kappaleenoletusfontti"/>
    <w:link w:val="Otsikko6"/>
    <w:uiPriority w:val="9"/>
    <w:semiHidden/>
    <w:rsid w:val="007411DA"/>
    <w:rPr>
      <w:rFonts w:asciiTheme="majorHAnsi" w:eastAsiaTheme="majorEastAsia" w:hAnsiTheme="majorHAnsi" w:cstheme="majorBidi"/>
      <w:color w:val="1F4D78" w:themeColor="accent1" w:themeShade="7F"/>
      <w:sz w:val="24"/>
    </w:rPr>
  </w:style>
  <w:style w:type="character" w:customStyle="1" w:styleId="Otsikko7Char">
    <w:name w:val="Otsikko 7 Char"/>
    <w:basedOn w:val="Kappaleenoletusfontti"/>
    <w:link w:val="Otsikko7"/>
    <w:uiPriority w:val="9"/>
    <w:semiHidden/>
    <w:rsid w:val="007411DA"/>
    <w:rPr>
      <w:rFonts w:asciiTheme="majorHAnsi" w:eastAsiaTheme="majorEastAsia" w:hAnsiTheme="majorHAnsi" w:cstheme="majorBidi"/>
      <w:i/>
      <w:iCs/>
      <w:color w:val="1F4D78" w:themeColor="accent1" w:themeShade="7F"/>
      <w:sz w:val="24"/>
    </w:rPr>
  </w:style>
  <w:style w:type="character" w:customStyle="1" w:styleId="Otsikko8Char">
    <w:name w:val="Otsikko 8 Char"/>
    <w:basedOn w:val="Kappaleenoletusfontti"/>
    <w:link w:val="Otsikko8"/>
    <w:uiPriority w:val="9"/>
    <w:semiHidden/>
    <w:rsid w:val="007411DA"/>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7411DA"/>
    <w:rPr>
      <w:rFonts w:asciiTheme="majorHAnsi" w:eastAsiaTheme="majorEastAsia" w:hAnsiTheme="majorHAnsi" w:cstheme="majorBidi"/>
      <w:i/>
      <w:iCs/>
      <w:color w:val="272727" w:themeColor="text1" w:themeTint="D8"/>
      <w:sz w:val="21"/>
      <w:szCs w:val="21"/>
    </w:rPr>
  </w:style>
  <w:style w:type="paragraph" w:styleId="Alatunniste">
    <w:name w:val="footer"/>
    <w:basedOn w:val="Normaali"/>
    <w:link w:val="AlatunnisteChar"/>
    <w:uiPriority w:val="99"/>
    <w:unhideWhenUsed/>
    <w:rsid w:val="00A64AC5"/>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A64AC5"/>
    <w:rPr>
      <w:rFonts w:ascii="Times New Roman" w:hAnsi="Times New Roman"/>
      <w:sz w:val="24"/>
    </w:rPr>
  </w:style>
  <w:style w:type="paragraph" w:customStyle="1" w:styleId="CoverSubtitle">
    <w:name w:val="Cover Subtitle"/>
    <w:link w:val="CoverSubtitleChar"/>
    <w:rsid w:val="000A08A1"/>
    <w:pPr>
      <w:spacing w:after="0" w:line="240" w:lineRule="auto"/>
      <w:jc w:val="right"/>
    </w:pPr>
    <w:rPr>
      <w:rFonts w:ascii="Arial" w:eastAsiaTheme="majorEastAsia" w:hAnsi="Arial" w:cstheme="majorHAnsi"/>
      <w:color w:val="4E008E"/>
      <w:sz w:val="36"/>
      <w:szCs w:val="36"/>
    </w:rPr>
  </w:style>
  <w:style w:type="paragraph" w:customStyle="1" w:styleId="Otsikko10">
    <w:name w:val="Otsikko1"/>
    <w:basedOn w:val="Normaali"/>
    <w:qFormat/>
    <w:rsid w:val="009446F6"/>
    <w:pPr>
      <w:suppressAutoHyphens/>
      <w:spacing w:after="240" w:line="240" w:lineRule="auto"/>
    </w:pPr>
    <w:rPr>
      <w:rFonts w:ascii="Arial" w:hAnsi="Arial" w:cs="Calibri"/>
      <w:b/>
      <w:caps/>
      <w:sz w:val="36"/>
      <w:szCs w:val="20"/>
    </w:rPr>
  </w:style>
  <w:style w:type="character" w:customStyle="1" w:styleId="CoverSubtitleChar">
    <w:name w:val="Cover Subtitle Char"/>
    <w:basedOn w:val="Kappaleenoletusfontti"/>
    <w:link w:val="CoverSubtitle"/>
    <w:rsid w:val="000A08A1"/>
    <w:rPr>
      <w:rFonts w:ascii="Arial" w:eastAsiaTheme="majorEastAsia" w:hAnsi="Arial" w:cstheme="majorHAnsi"/>
      <w:color w:val="4E008E"/>
      <w:sz w:val="36"/>
      <w:szCs w:val="36"/>
    </w:rPr>
  </w:style>
  <w:style w:type="paragraph" w:customStyle="1" w:styleId="AbstractText1">
    <w:name w:val="Abstract Text1"/>
    <w:basedOn w:val="Normaali"/>
    <w:next w:val="AbstractText2"/>
    <w:link w:val="AbstractText1Char"/>
    <w:qFormat/>
    <w:rsid w:val="00BC2888"/>
    <w:pPr>
      <w:spacing w:before="240" w:after="0" w:line="360" w:lineRule="exact"/>
      <w:jc w:val="both"/>
    </w:pPr>
    <w:rPr>
      <w:rFonts w:ascii="Arial" w:hAnsi="Arial" w:cs="Calibri"/>
      <w:sz w:val="20"/>
      <w:szCs w:val="20"/>
    </w:rPr>
  </w:style>
  <w:style w:type="paragraph" w:customStyle="1" w:styleId="AbstractText2">
    <w:name w:val="Abstract Text2"/>
    <w:basedOn w:val="AbstractText1"/>
    <w:link w:val="AbstractText2Char"/>
    <w:qFormat/>
    <w:rsid w:val="00BC2888"/>
    <w:pPr>
      <w:spacing w:before="0" w:line="360" w:lineRule="atLeast"/>
      <w:ind w:firstLine="284"/>
    </w:pPr>
  </w:style>
  <w:style w:type="character" w:customStyle="1" w:styleId="AbstractText1Char">
    <w:name w:val="Abstract Text1 Char"/>
    <w:basedOn w:val="Kappaleenoletusfontti"/>
    <w:link w:val="AbstractText1"/>
    <w:rsid w:val="00BC2888"/>
    <w:rPr>
      <w:rFonts w:ascii="Arial" w:hAnsi="Arial" w:cs="Calibri"/>
      <w:sz w:val="20"/>
      <w:szCs w:val="20"/>
    </w:rPr>
  </w:style>
  <w:style w:type="character" w:customStyle="1" w:styleId="AbstractText2Char">
    <w:name w:val="Abstract Text2 Char"/>
    <w:basedOn w:val="AbstractText1Char"/>
    <w:link w:val="AbstractText2"/>
    <w:rsid w:val="00BC2888"/>
    <w:rPr>
      <w:rFonts w:ascii="Arial" w:hAnsi="Arial" w:cs="Calibri"/>
      <w:sz w:val="20"/>
      <w:szCs w:val="20"/>
    </w:rPr>
  </w:style>
  <w:style w:type="paragraph" w:styleId="Luettelokappale">
    <w:name w:val="List Paragraph"/>
    <w:basedOn w:val="Normaali"/>
    <w:uiPriority w:val="34"/>
    <w:qFormat/>
    <w:rsid w:val="00D76C6C"/>
    <w:pPr>
      <w:ind w:left="720"/>
      <w:contextualSpacing/>
    </w:pPr>
  </w:style>
  <w:style w:type="character" w:styleId="Ratkaisematonmaininta">
    <w:name w:val="Unresolved Mention"/>
    <w:basedOn w:val="Kappaleenoletusfontti"/>
    <w:uiPriority w:val="99"/>
    <w:semiHidden/>
    <w:unhideWhenUsed/>
    <w:rsid w:val="005501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27134">
      <w:bodyDiv w:val="1"/>
      <w:marLeft w:val="0"/>
      <w:marRight w:val="0"/>
      <w:marTop w:val="0"/>
      <w:marBottom w:val="0"/>
      <w:divBdr>
        <w:top w:val="none" w:sz="0" w:space="0" w:color="auto"/>
        <w:left w:val="none" w:sz="0" w:space="0" w:color="auto"/>
        <w:bottom w:val="none" w:sz="0" w:space="0" w:color="auto"/>
        <w:right w:val="none" w:sz="0" w:space="0" w:color="auto"/>
      </w:divBdr>
    </w:div>
    <w:div w:id="22953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google.com/in/product/pixel_6a?hl=en-GB&amp;pli=1" TargetMode="External"/><Relationship Id="rId18" Type="http://schemas.openxmlformats.org/officeDocument/2006/relationships/hyperlink" Target="https://github.com/huuphuoc1396/AndroidStepDetector" TargetMode="External"/><Relationship Id="rId26" Type="http://schemas.openxmlformats.org/officeDocument/2006/relationships/image" Target="media/image5.png"/><Relationship Id="rId21" Type="http://schemas.openxmlformats.org/officeDocument/2006/relationships/hyperlink" Target="https://www.exchangerate-api.com/" TargetMode="External"/><Relationship Id="rId34" Type="http://schemas.openxmlformats.org/officeDocument/2006/relationships/hyperlink" Target="https://discgolfmetrix.com/?u=rule&amp;ID=37" TargetMode="External"/><Relationship Id="rId7" Type="http://schemas.openxmlformats.org/officeDocument/2006/relationships/endnotes" Target="endnotes.xml"/><Relationship Id="rId12" Type="http://schemas.openxmlformats.org/officeDocument/2006/relationships/hyperlink" Target="https://developer.android.com/courses/android-basics-compose/course" TargetMode="External"/><Relationship Id="rId17" Type="http://schemas.openxmlformats.org/officeDocument/2006/relationships/hyperlink" Target="https://developer.android.com/courses/pathways/android-basics-compose-unit-6-pathway-3" TargetMode="External"/><Relationship Id="rId25" Type="http://schemas.openxmlformats.org/officeDocument/2006/relationships/image" Target="media/image4.png"/><Relationship Id="rId33"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hyperlink" Target="https://medium.com/@huuphuoc1396/android-step-detector-using-sensors-9f1a265a6069" TargetMode="External"/><Relationship Id="rId20" Type="http://schemas.openxmlformats.org/officeDocument/2006/relationships/image" Target="media/image2.png"/><Relationship Id="rId29"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otlinlang.org/docs/home.html" TargetMode="External"/><Relationship Id="rId24" Type="http://schemas.openxmlformats.org/officeDocument/2006/relationships/image" Target="media/image3.png"/><Relationship Id="rId32" Type="http://schemas.openxmlformats.org/officeDocument/2006/relationships/hyperlink" Target="https://github.com/codeandtheory/YChar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12_iKwGIP64" TargetMode="External"/><Relationship Id="rId23" Type="http://schemas.openxmlformats.org/officeDocument/2006/relationships/hyperlink" Target="https://developer.android.com/develop/ui/views/appwidgets/overview"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https://github.com/googlemaps/android-maps-compose" TargetMode="External"/><Relationship Id="rId31" Type="http://schemas.openxmlformats.org/officeDocument/2006/relationships/hyperlink" Target="https://github.com/googlemaps/android-maps-compose/tree/mai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youtube.com/watch?v=Y1WhS2yuF8I" TargetMode="External"/><Relationship Id="rId22" Type="http://schemas.openxmlformats.org/officeDocument/2006/relationships/hyperlink" Target="https://etemnogrudova.medium.com/parsing-xml-using-retrofit2-in-kotlin-8e0ff6420bd7" TargetMode="External"/><Relationship Id="rId27" Type="http://schemas.openxmlformats.org/officeDocument/2006/relationships/image" Target="media/image6.png"/><Relationship Id="rId30" Type="http://schemas.openxmlformats.org/officeDocument/2006/relationships/hyperlink" Target="https://developer.android.com/courses" TargetMode="Externa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heri\AppData\Local\Microsoft\Windows\INetCache\Content.Outlook\UTVPSVVY\Ohjeita%20tutkielmien%20laatijoille%20(TA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8914B-C21E-4370-B175-F7F8610DD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Ohjeita tutkielmien laatijoille (TAU)</Template>
  <TotalTime>2440</TotalTime>
  <Pages>14</Pages>
  <Words>2728</Words>
  <Characters>15552</Characters>
  <Application>Microsoft Office Word</Application>
  <DocSecurity>0</DocSecurity>
  <Lines>129</Lines>
  <Paragraphs>36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University of Tampere</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Aulikki Hyrskykari</dc:creator>
  <cp:keywords/>
  <dc:description/>
  <cp:lastModifiedBy>Tomi Manninen</cp:lastModifiedBy>
  <cp:revision>55</cp:revision>
  <dcterms:created xsi:type="dcterms:W3CDTF">2019-01-16T10:24:00Z</dcterms:created>
  <dcterms:modified xsi:type="dcterms:W3CDTF">2024-05-08T20:25:00Z</dcterms:modified>
</cp:coreProperties>
</file>